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A5258F" w14:textId="77777777" w:rsidR="00922CAB" w:rsidRPr="00C7364A" w:rsidRDefault="00922CAB" w:rsidP="00C7364A">
      <w:pPr>
        <w:pBdr>
          <w:top w:val="single" w:sz="4" w:space="1" w:color="auto"/>
        </w:pBdr>
      </w:pPr>
    </w:p>
    <w:p w14:paraId="359EACF3" w14:textId="77777777" w:rsidR="006439AF" w:rsidRDefault="006439AF" w:rsidP="006439AF">
      <w:r>
        <w:rPr>
          <w:b/>
        </w:rPr>
        <w:t>Datum:</w:t>
      </w:r>
      <w:r w:rsidR="00ED0DBF">
        <w:t xml:space="preserve"> </w:t>
      </w:r>
      <w:r w:rsidR="008735E0">
        <w:fldChar w:fldCharType="begin"/>
      </w:r>
      <w:r w:rsidR="008735E0">
        <w:instrText xml:space="preserve"> TIME \@ "dd.MM.yyyy" </w:instrText>
      </w:r>
      <w:r w:rsidR="008735E0">
        <w:fldChar w:fldCharType="separate"/>
      </w:r>
      <w:r w:rsidR="00314968">
        <w:rPr>
          <w:noProof/>
        </w:rPr>
        <w:t>30.09.2024</w:t>
      </w:r>
      <w:r w:rsidR="008735E0">
        <w:fldChar w:fldCharType="end"/>
      </w:r>
    </w:p>
    <w:p w14:paraId="235DC37D" w14:textId="77777777" w:rsidR="006439AF" w:rsidRDefault="006439AF" w:rsidP="006439AF">
      <w:r>
        <w:rPr>
          <w:b/>
        </w:rPr>
        <w:t>Name, Vorname:</w:t>
      </w:r>
      <w:r>
        <w:t xml:space="preserve">  ____________________________</w:t>
      </w:r>
    </w:p>
    <w:p w14:paraId="5F216AC0" w14:textId="77777777" w:rsidR="006439AF" w:rsidRDefault="006439AF" w:rsidP="006439AF">
      <w:r>
        <w:rPr>
          <w:b/>
        </w:rPr>
        <w:t>Punkte, Note:</w:t>
      </w:r>
      <w:r w:rsidR="00462ECC">
        <w:rPr>
          <w:b/>
        </w:rPr>
        <w:t xml:space="preserve"> </w:t>
      </w:r>
      <w:r w:rsidR="002623AF">
        <w:t xml:space="preserve"> _____ / </w:t>
      </w:r>
      <w:r w:rsidR="00CD6673">
        <w:t>30</w:t>
      </w:r>
      <w:r>
        <w:t xml:space="preserve"> Punkte</w:t>
      </w:r>
      <w:r w:rsidR="00462ECC">
        <w:t xml:space="preserve"> </w:t>
      </w:r>
    </w:p>
    <w:p w14:paraId="20092783" w14:textId="77777777" w:rsidR="0062185C" w:rsidRDefault="0062185C" w:rsidP="006439AF"/>
    <w:p w14:paraId="1A3D8550" w14:textId="77777777" w:rsidR="006439AF" w:rsidRPr="0062185C" w:rsidRDefault="0062185C" w:rsidP="006439AF">
      <w:pPr>
        <w:rPr>
          <w:b/>
          <w:sz w:val="48"/>
          <w:szCs w:val="48"/>
        </w:rPr>
      </w:pPr>
      <w:r w:rsidRPr="0062185C">
        <w:rPr>
          <w:b/>
          <w:sz w:val="48"/>
          <w:szCs w:val="48"/>
        </w:rPr>
        <w:t>Brandmeldeanlage</w:t>
      </w:r>
    </w:p>
    <w:p w14:paraId="453014CB" w14:textId="77777777" w:rsidR="006439AF" w:rsidRDefault="006439AF" w:rsidP="006439AF">
      <w:r>
        <w:rPr>
          <w:b/>
        </w:rPr>
        <w:t>Hinweise:</w:t>
      </w:r>
      <w:r>
        <w:t xml:space="preserve"> </w:t>
      </w:r>
    </w:p>
    <w:p w14:paraId="609A9B91" w14:textId="77777777" w:rsidR="006439AF" w:rsidRDefault="006439AF" w:rsidP="00A004B7">
      <w:pPr>
        <w:numPr>
          <w:ilvl w:val="0"/>
          <w:numId w:val="2"/>
        </w:numPr>
      </w:pPr>
      <w:r>
        <w:t xml:space="preserve">Es darf zur Hilfestellung </w:t>
      </w:r>
      <w:r w:rsidR="00DA39AF">
        <w:t>Fachbücher oder Internet</w:t>
      </w:r>
      <w:r>
        <w:t xml:space="preserve"> </w:t>
      </w:r>
      <w:r>
        <w:br/>
        <w:t>verwendet werden!</w:t>
      </w:r>
    </w:p>
    <w:p w14:paraId="264EF221" w14:textId="77777777" w:rsidR="00FA7A89" w:rsidRDefault="0082486D" w:rsidP="002623AF">
      <w:pPr>
        <w:pStyle w:val="Listenabsatz"/>
        <w:widowControl/>
        <w:autoSpaceDE/>
        <w:autoSpaceDN/>
        <w:adjustRightInd/>
        <w:ind w:left="0" w:firstLine="0"/>
        <w:contextualSpacing/>
        <w:rPr>
          <w:rFonts w:ascii="Calibri" w:hAnsi="Calibri"/>
          <w:b/>
          <w:sz w:val="28"/>
          <w:szCs w:val="28"/>
        </w:rPr>
      </w:pPr>
      <w:r>
        <w:rPr>
          <w:rFonts w:ascii="Calibri" w:hAnsi="Calibri"/>
          <w:b/>
          <w:sz w:val="28"/>
          <w:szCs w:val="28"/>
        </w:rPr>
        <w:t>Verwendete Arbeitsmittel:</w:t>
      </w:r>
    </w:p>
    <w:p w14:paraId="3DAB9768" w14:textId="3A91D1AB" w:rsidR="0082486D" w:rsidRDefault="00314968" w:rsidP="002623AF">
      <w:pPr>
        <w:pStyle w:val="Listenabsatz"/>
        <w:widowControl/>
        <w:autoSpaceDE/>
        <w:autoSpaceDN/>
        <w:adjustRightInd/>
        <w:ind w:left="0" w:firstLine="0"/>
        <w:contextualSpacing/>
        <w:rPr>
          <w:rFonts w:ascii="Calibri" w:hAnsi="Calibri"/>
          <w:b/>
          <w:sz w:val="28"/>
          <w:szCs w:val="28"/>
        </w:rPr>
      </w:pPr>
      <w:r>
        <w:rPr>
          <w:rFonts w:ascii="Calibri" w:hAnsi="Calibri"/>
          <w:b/>
          <w:noProof/>
          <w:sz w:val="28"/>
          <w:szCs w:val="28"/>
        </w:rPr>
        <w:drawing>
          <wp:inline distT="0" distB="0" distL="0" distR="0" wp14:anchorId="060E0AA6" wp14:editId="733E5D65">
            <wp:extent cx="5187950" cy="3219450"/>
            <wp:effectExtent l="0" t="0" r="0" b="0"/>
            <wp:docPr id="3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31" r="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C4C31" w14:textId="77777777" w:rsidR="0082486D" w:rsidRPr="00202548" w:rsidRDefault="0082486D" w:rsidP="002623AF">
      <w:pPr>
        <w:pStyle w:val="Listenabsatz"/>
        <w:widowControl/>
        <w:autoSpaceDE/>
        <w:autoSpaceDN/>
        <w:adjustRightInd/>
        <w:ind w:left="0" w:firstLine="0"/>
        <w:contextualSpacing/>
        <w:rPr>
          <w:rFonts w:ascii="Calibri" w:hAnsi="Calibri"/>
          <w:b/>
        </w:rPr>
      </w:pPr>
      <w:r w:rsidRPr="00202548">
        <w:rPr>
          <w:rFonts w:ascii="Calibri" w:hAnsi="Calibri"/>
          <w:b/>
        </w:rPr>
        <w:t xml:space="preserve">HPS-board 2108 </w:t>
      </w:r>
      <w:r w:rsidRPr="00202548">
        <w:rPr>
          <w:rFonts w:ascii="Calibri" w:hAnsi="Calibri"/>
          <w:bCs/>
        </w:rPr>
        <w:t>Standort:</w:t>
      </w:r>
      <w:r w:rsidRPr="00202548">
        <w:rPr>
          <w:rFonts w:ascii="Calibri" w:hAnsi="Calibri"/>
          <w:b/>
        </w:rPr>
        <w:t xml:space="preserve"> UG II.N4 + K11</w:t>
      </w:r>
    </w:p>
    <w:p w14:paraId="7063E4B7" w14:textId="081E308A" w:rsidR="0082486D" w:rsidRDefault="00314968" w:rsidP="002623AF">
      <w:pPr>
        <w:pStyle w:val="Listenabsatz"/>
        <w:widowControl/>
        <w:autoSpaceDE/>
        <w:autoSpaceDN/>
        <w:adjustRightInd/>
        <w:ind w:left="0" w:firstLine="0"/>
        <w:contextualSpacing/>
        <w:rPr>
          <w:rFonts w:ascii="Calibri" w:hAnsi="Calibri"/>
          <w:b/>
          <w:sz w:val="28"/>
          <w:szCs w:val="28"/>
        </w:rPr>
      </w:pPr>
      <w:r>
        <w:rPr>
          <w:rFonts w:ascii="Calibri" w:hAnsi="Calibri"/>
          <w:b/>
          <w:noProof/>
          <w:sz w:val="28"/>
          <w:szCs w:val="28"/>
        </w:rPr>
        <w:lastRenderedPageBreak/>
        <w:drawing>
          <wp:inline distT="0" distB="0" distL="0" distR="0" wp14:anchorId="5FA21C3F" wp14:editId="1EA0565F">
            <wp:extent cx="1269365" cy="2364105"/>
            <wp:effectExtent l="0" t="0" r="0" b="0"/>
            <wp:docPr id="62" name="Bild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63" t="12779" r="16444" b="60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9365" cy="236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A367E" w14:textId="77777777" w:rsidR="00823DF4" w:rsidRDefault="00202548" w:rsidP="002623AF">
      <w:pPr>
        <w:pStyle w:val="Listenabsatz"/>
        <w:widowControl/>
        <w:autoSpaceDE/>
        <w:autoSpaceDN/>
        <w:adjustRightInd/>
        <w:ind w:left="0" w:firstLine="0"/>
        <w:contextualSpacing/>
        <w:rPr>
          <w:rFonts w:ascii="Calibri" w:hAnsi="Calibri"/>
          <w:bCs/>
        </w:rPr>
      </w:pPr>
      <w:r w:rsidRPr="00202548">
        <w:rPr>
          <w:rFonts w:ascii="Calibri" w:hAnsi="Calibri"/>
          <w:b/>
        </w:rPr>
        <w:t xml:space="preserve">Fluke 114 </w:t>
      </w:r>
      <w:r w:rsidRPr="00202548">
        <w:rPr>
          <w:rFonts w:ascii="Calibri" w:hAnsi="Calibri"/>
          <w:bCs/>
        </w:rPr>
        <w:t>Standort:</w:t>
      </w:r>
      <w:r>
        <w:rPr>
          <w:rFonts w:ascii="Calibri" w:hAnsi="Calibri"/>
          <w:b/>
        </w:rPr>
        <w:t xml:space="preserve"> UG II.B4 + K1</w:t>
      </w:r>
      <w:r w:rsidR="009F3679">
        <w:rPr>
          <w:rFonts w:ascii="Calibri" w:hAnsi="Calibri"/>
          <w:b/>
        </w:rPr>
        <w:t xml:space="preserve"> </w:t>
      </w:r>
      <w:r w:rsidR="009F3679">
        <w:rPr>
          <w:rFonts w:ascii="Calibri" w:hAnsi="Calibri"/>
          <w:bCs/>
        </w:rPr>
        <w:t xml:space="preserve">(Achtung Übergangsstecker sind im </w:t>
      </w:r>
      <w:r w:rsidR="009F3679" w:rsidRPr="009F3679">
        <w:rPr>
          <w:rFonts w:ascii="Calibri" w:hAnsi="Calibri"/>
          <w:b/>
        </w:rPr>
        <w:t>UG II.N4 + K1</w:t>
      </w:r>
      <w:r w:rsidR="009F3679">
        <w:rPr>
          <w:rFonts w:ascii="Calibri" w:hAnsi="Calibri"/>
          <w:bCs/>
        </w:rPr>
        <w:t>)</w:t>
      </w:r>
    </w:p>
    <w:p w14:paraId="11195CEA" w14:textId="77777777" w:rsidR="0062185C" w:rsidRDefault="0062185C" w:rsidP="002623AF">
      <w:pPr>
        <w:pStyle w:val="Listenabsatz"/>
        <w:widowControl/>
        <w:autoSpaceDE/>
        <w:autoSpaceDN/>
        <w:adjustRightInd/>
        <w:ind w:left="0" w:firstLine="0"/>
        <w:contextualSpacing/>
        <w:rPr>
          <w:rFonts w:ascii="Calibri" w:hAnsi="Calibri"/>
          <w:bCs/>
        </w:rPr>
      </w:pPr>
    </w:p>
    <w:p w14:paraId="150E2805" w14:textId="77777777" w:rsidR="00336465" w:rsidRDefault="00336465" w:rsidP="002623AF">
      <w:pPr>
        <w:pStyle w:val="Listenabsatz"/>
        <w:widowControl/>
        <w:autoSpaceDE/>
        <w:autoSpaceDN/>
        <w:adjustRightInd/>
        <w:ind w:left="0" w:firstLine="0"/>
        <w:contextualSpacing/>
        <w:rPr>
          <w:rFonts w:ascii="Calibri" w:hAnsi="Calibri"/>
          <w:bCs/>
        </w:rPr>
      </w:pPr>
      <w:r>
        <w:rPr>
          <w:rFonts w:ascii="Calibri" w:hAnsi="Calibri"/>
          <w:bCs/>
        </w:rPr>
        <w:t xml:space="preserve">Ausgedruckte Version mit Lösung Standort </w:t>
      </w:r>
      <w:r w:rsidRPr="00336465">
        <w:rPr>
          <w:rFonts w:ascii="Calibri" w:hAnsi="Calibri"/>
          <w:b/>
        </w:rPr>
        <w:t>UG II.B4 + K2</w:t>
      </w:r>
    </w:p>
    <w:p w14:paraId="5B220555" w14:textId="77777777" w:rsidR="00336465" w:rsidRDefault="00336465" w:rsidP="002623AF">
      <w:pPr>
        <w:pStyle w:val="Listenabsatz"/>
        <w:widowControl/>
        <w:autoSpaceDE/>
        <w:autoSpaceDN/>
        <w:adjustRightInd/>
        <w:ind w:left="0" w:firstLine="0"/>
        <w:contextualSpacing/>
        <w:rPr>
          <w:rFonts w:ascii="Calibri" w:hAnsi="Calibri"/>
          <w:bCs/>
        </w:rPr>
      </w:pPr>
    </w:p>
    <w:p w14:paraId="43336C97" w14:textId="77777777" w:rsidR="00336465" w:rsidRDefault="00336465" w:rsidP="002623AF">
      <w:pPr>
        <w:pStyle w:val="Listenabsatz"/>
        <w:widowControl/>
        <w:autoSpaceDE/>
        <w:autoSpaceDN/>
        <w:adjustRightInd/>
        <w:ind w:left="0" w:firstLine="0"/>
        <w:contextualSpacing/>
        <w:rPr>
          <w:rFonts w:ascii="Calibri" w:hAnsi="Calibri"/>
          <w:bCs/>
        </w:rPr>
      </w:pPr>
    </w:p>
    <w:p w14:paraId="26D9A71C" w14:textId="77777777" w:rsidR="0073401C" w:rsidRDefault="0073401C" w:rsidP="002623AF">
      <w:pPr>
        <w:pStyle w:val="Listenabsatz"/>
        <w:widowControl/>
        <w:autoSpaceDE/>
        <w:autoSpaceDN/>
        <w:adjustRightInd/>
        <w:ind w:left="0" w:firstLine="0"/>
        <w:contextualSpacing/>
        <w:rPr>
          <w:rFonts w:ascii="Calibri" w:hAnsi="Calibri"/>
          <w:bCs/>
        </w:rPr>
      </w:pPr>
    </w:p>
    <w:p w14:paraId="06ECB73D" w14:textId="77777777" w:rsidR="0073401C" w:rsidRDefault="0073401C" w:rsidP="002623AF">
      <w:pPr>
        <w:pStyle w:val="Listenabsatz"/>
        <w:widowControl/>
        <w:autoSpaceDE/>
        <w:autoSpaceDN/>
        <w:adjustRightInd/>
        <w:ind w:left="0" w:firstLine="0"/>
        <w:contextualSpacing/>
        <w:rPr>
          <w:rFonts w:ascii="Calibri" w:hAnsi="Calibri"/>
          <w:bCs/>
        </w:rPr>
      </w:pPr>
    </w:p>
    <w:p w14:paraId="423E5F60" w14:textId="77777777" w:rsidR="0073401C" w:rsidRDefault="0073401C" w:rsidP="002623AF">
      <w:pPr>
        <w:pStyle w:val="Listenabsatz"/>
        <w:widowControl/>
        <w:autoSpaceDE/>
        <w:autoSpaceDN/>
        <w:adjustRightInd/>
        <w:ind w:left="0" w:firstLine="0"/>
        <w:contextualSpacing/>
        <w:rPr>
          <w:rFonts w:ascii="Calibri" w:hAnsi="Calibri"/>
          <w:bCs/>
        </w:rPr>
      </w:pPr>
    </w:p>
    <w:p w14:paraId="6DDDB2E6" w14:textId="77777777" w:rsidR="0073401C" w:rsidRDefault="0073401C" w:rsidP="002623AF">
      <w:pPr>
        <w:pStyle w:val="Listenabsatz"/>
        <w:widowControl/>
        <w:autoSpaceDE/>
        <w:autoSpaceDN/>
        <w:adjustRightInd/>
        <w:ind w:left="0" w:firstLine="0"/>
        <w:contextualSpacing/>
        <w:rPr>
          <w:rFonts w:ascii="Calibri" w:hAnsi="Calibri"/>
          <w:bCs/>
        </w:rPr>
      </w:pPr>
    </w:p>
    <w:p w14:paraId="6D251744" w14:textId="77777777" w:rsidR="0073401C" w:rsidRDefault="0073401C" w:rsidP="002623AF">
      <w:pPr>
        <w:pStyle w:val="Listenabsatz"/>
        <w:widowControl/>
        <w:autoSpaceDE/>
        <w:autoSpaceDN/>
        <w:adjustRightInd/>
        <w:ind w:left="0" w:firstLine="0"/>
        <w:contextualSpacing/>
        <w:rPr>
          <w:rFonts w:ascii="Calibri" w:hAnsi="Calibri"/>
          <w:bCs/>
        </w:rPr>
      </w:pPr>
    </w:p>
    <w:p w14:paraId="42FA7354" w14:textId="77777777" w:rsidR="0073401C" w:rsidRDefault="0073401C" w:rsidP="002623AF">
      <w:pPr>
        <w:pStyle w:val="Listenabsatz"/>
        <w:widowControl/>
        <w:autoSpaceDE/>
        <w:autoSpaceDN/>
        <w:adjustRightInd/>
        <w:ind w:left="0" w:firstLine="0"/>
        <w:contextualSpacing/>
        <w:rPr>
          <w:rFonts w:ascii="Calibri" w:hAnsi="Calibri"/>
          <w:bCs/>
        </w:rPr>
      </w:pPr>
    </w:p>
    <w:p w14:paraId="1D273F73" w14:textId="77777777" w:rsidR="0073401C" w:rsidRDefault="0073401C" w:rsidP="002623AF">
      <w:pPr>
        <w:pStyle w:val="Listenabsatz"/>
        <w:widowControl/>
        <w:autoSpaceDE/>
        <w:autoSpaceDN/>
        <w:adjustRightInd/>
        <w:ind w:left="0" w:firstLine="0"/>
        <w:contextualSpacing/>
        <w:rPr>
          <w:rFonts w:ascii="Calibri" w:hAnsi="Calibri"/>
          <w:bCs/>
        </w:rPr>
      </w:pPr>
    </w:p>
    <w:p w14:paraId="05B9E1C4" w14:textId="77777777" w:rsidR="0073401C" w:rsidRDefault="0073401C" w:rsidP="002623AF">
      <w:pPr>
        <w:pStyle w:val="Listenabsatz"/>
        <w:widowControl/>
        <w:autoSpaceDE/>
        <w:autoSpaceDN/>
        <w:adjustRightInd/>
        <w:ind w:left="0" w:firstLine="0"/>
        <w:contextualSpacing/>
        <w:rPr>
          <w:rFonts w:ascii="Calibri" w:hAnsi="Calibri"/>
          <w:bCs/>
        </w:rPr>
      </w:pPr>
    </w:p>
    <w:p w14:paraId="4716DE84" w14:textId="77777777" w:rsidR="0073401C" w:rsidRDefault="0073401C" w:rsidP="002623AF">
      <w:pPr>
        <w:pStyle w:val="Listenabsatz"/>
        <w:widowControl/>
        <w:autoSpaceDE/>
        <w:autoSpaceDN/>
        <w:adjustRightInd/>
        <w:ind w:left="0" w:firstLine="0"/>
        <w:contextualSpacing/>
        <w:rPr>
          <w:rFonts w:ascii="Calibri" w:hAnsi="Calibri"/>
          <w:bCs/>
        </w:rPr>
      </w:pPr>
    </w:p>
    <w:p w14:paraId="53633E47" w14:textId="77777777" w:rsidR="0073401C" w:rsidRDefault="0073401C" w:rsidP="002623AF">
      <w:pPr>
        <w:pStyle w:val="Listenabsatz"/>
        <w:widowControl/>
        <w:autoSpaceDE/>
        <w:autoSpaceDN/>
        <w:adjustRightInd/>
        <w:ind w:left="0" w:firstLine="0"/>
        <w:contextualSpacing/>
        <w:rPr>
          <w:rFonts w:ascii="Calibri" w:hAnsi="Calibri"/>
          <w:bCs/>
        </w:rPr>
      </w:pPr>
    </w:p>
    <w:p w14:paraId="2158F8D8" w14:textId="77777777" w:rsidR="0073401C" w:rsidRDefault="0073401C" w:rsidP="002623AF">
      <w:pPr>
        <w:pStyle w:val="Listenabsatz"/>
        <w:widowControl/>
        <w:autoSpaceDE/>
        <w:autoSpaceDN/>
        <w:adjustRightInd/>
        <w:ind w:left="0" w:firstLine="0"/>
        <w:contextualSpacing/>
        <w:rPr>
          <w:rFonts w:ascii="Calibri" w:hAnsi="Calibri"/>
          <w:bCs/>
        </w:rPr>
      </w:pPr>
    </w:p>
    <w:p w14:paraId="6D4F4225" w14:textId="77777777" w:rsidR="0073401C" w:rsidRDefault="0073401C" w:rsidP="002623AF">
      <w:pPr>
        <w:pStyle w:val="Listenabsatz"/>
        <w:widowControl/>
        <w:autoSpaceDE/>
        <w:autoSpaceDN/>
        <w:adjustRightInd/>
        <w:ind w:left="0" w:firstLine="0"/>
        <w:contextualSpacing/>
        <w:rPr>
          <w:rFonts w:ascii="Calibri" w:hAnsi="Calibri"/>
          <w:bCs/>
        </w:rPr>
      </w:pPr>
    </w:p>
    <w:p w14:paraId="14A970D1" w14:textId="70330EA0" w:rsidR="0073401C" w:rsidRDefault="00314968" w:rsidP="0073401C">
      <w:pPr>
        <w:pStyle w:val="Listenabsatz"/>
        <w:widowControl/>
        <w:autoSpaceDE/>
        <w:autoSpaceDN/>
        <w:adjustRightInd/>
        <w:ind w:left="720" w:firstLine="0"/>
        <w:contextualSpacing/>
        <w:rPr>
          <w:rFonts w:ascii="Calibri" w:hAnsi="Calibri"/>
          <w:b/>
          <w:sz w:val="36"/>
          <w:szCs w:val="36"/>
        </w:rPr>
      </w:pPr>
      <w:r>
        <w:rPr>
          <w:rFonts w:ascii="Calibri" w:hAnsi="Calibri"/>
          <w:b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6A205004" wp14:editId="0AF4E648">
                <wp:simplePos x="0" y="0"/>
                <wp:positionH relativeFrom="column">
                  <wp:posOffset>5243195</wp:posOffset>
                </wp:positionH>
                <wp:positionV relativeFrom="paragraph">
                  <wp:posOffset>58420</wp:posOffset>
                </wp:positionV>
                <wp:extent cx="1264920" cy="241300"/>
                <wp:effectExtent l="0" t="0" r="0" b="0"/>
                <wp:wrapNone/>
                <wp:docPr id="61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4920" cy="24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362F42" w14:textId="77777777" w:rsidR="0073401C" w:rsidRPr="0073401C" w:rsidRDefault="0073401C">
                            <w:pPr>
                              <w:rPr>
                                <w:sz w:val="20"/>
                              </w:rPr>
                            </w:pPr>
                            <w:r w:rsidRPr="0073401C">
                              <w:rPr>
                                <w:sz w:val="20"/>
                              </w:rPr>
                              <w:t>Kontrollwiderstand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A205004" id="_x0000_t202" coordsize="21600,21600" o:spt="202" path="m,l,21600r21600,l21600,xe">
                <v:stroke joinstyle="miter"/>
                <v:path gradientshapeok="t" o:connecttype="rect"/>
              </v:shapetype>
              <v:shape id="Text Box 45" o:spid="_x0000_s1026" type="#_x0000_t202" style="position:absolute;left:0;text-align:left;margin-left:412.85pt;margin-top:4.6pt;width:99.6pt;height:19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tVRKgIAAFIEAAAOAAAAZHJzL2Uyb0RvYy54bWysVNuO0zAQfUfiHyy/01xIyzZqulq6FCEt&#10;F2mXD3AcJ7FwPMZ2myxfz9jplmqBF0QeLNszPjNzzkw219OgyFFYJ0FXNFuklAjNoZG6q+jXh/2r&#10;K0qcZ7phCrSo6KNw9Hr78sVmNKXIoQfVCEsQRLtyNBXtvTdlkjjei4G5BRih0diCHZjHo+2SxrIR&#10;0QeV5Gm6SkawjbHAhXN4ezsb6Tbit63g/nPbOuGJqijm5uNq41qHNdluWNlZZnrJT2mwf8hiYFJj&#10;0DPULfOMHKz8DWqQ3IKD1i84DAm0reQi1oDVZOmzau57ZkSsBclx5kyT+3+w/NPxiyWyqegqo0Sz&#10;ATV6EJMnb2EixTLwMxpXotu9QUc/4T3qHGt15g74N0c07HqmO3FjLYy9YA3ml4WXycXTGccFkHr8&#10;CA3GYQcPEWhq7RDIQzoIoqNOj2dtQi48hMxXxTpHE0dbXmSv0yhewsqn18Y6/17AQMKmoha1j+js&#10;eOd8yIaVTy4hmAMlm71UKh5sV++UJUeGfbKPXyzgmZvSZKzoepkvZwL+CpHG708Qg/TY8EoOFb06&#10;O7Ey0PZON7EdPZNq3mPKSp94DNTNJPqpnk661NA8IqMW5sbGQcRND/YHJSM2dUXd9wOzghL1QaMq&#10;66wowhTEQ7F8E/i0l5b60sI0R6iKekrm7c7Pk3MwVnY9Rpr7QMMNKtnKSHKQfM7qlDc2buT+NGRh&#10;Mi7P0evXr2D7EwAA//8DAFBLAwQUAAYACAAAACEAEauQ9d8AAAAJAQAADwAAAGRycy9kb3ducmV2&#10;LnhtbEyPwU7DMBBE70j8g7VIXBB1MKFpQpwKIYHgBgXB1Y23SYS9Drabhr/HPcFxNaM3b+v1bA2b&#10;0IfBkYSrRQYMqXV6oE7C+9vD5QpYiIq0Mo5Qwg8GWDenJ7WqtDvQK06b2LEEoVApCX2MY8V5aHu0&#10;KizciJSynfNWxXT6jmuvDgluDRdZtuRWDZQWejXifY/t12ZvJazyp+kzPF+/fLTLnSnjRTE9fnsp&#10;z8/mu1tgEef4V4ajflKHJjlt3Z50YCYxxE2RqhJKAeyYZyIvgW0l5IUA3tT8/wfNLwAAAP//AwBQ&#10;SwECLQAUAAYACAAAACEAtoM4kv4AAADhAQAAEwAAAAAAAAAAAAAAAAAAAAAAW0NvbnRlbnRfVHlw&#10;ZXNdLnhtbFBLAQItABQABgAIAAAAIQA4/SH/1gAAAJQBAAALAAAAAAAAAAAAAAAAAC8BAABfcmVs&#10;cy8ucmVsc1BLAQItABQABgAIAAAAIQCIxtVRKgIAAFIEAAAOAAAAAAAAAAAAAAAAAC4CAABkcnMv&#10;ZTJvRG9jLnhtbFBLAQItABQABgAIAAAAIQARq5D13wAAAAkBAAAPAAAAAAAAAAAAAAAAAIQEAABk&#10;cnMvZG93bnJldi54bWxQSwUGAAAAAAQABADzAAAAkAUAAAAA&#10;">
                <v:textbox>
                  <w:txbxContent>
                    <w:p w14:paraId="2A362F42" w14:textId="77777777" w:rsidR="0073401C" w:rsidRPr="0073401C" w:rsidRDefault="0073401C">
                      <w:pPr>
                        <w:rPr>
                          <w:sz w:val="20"/>
                        </w:rPr>
                      </w:pPr>
                      <w:r w:rsidRPr="0073401C">
                        <w:rPr>
                          <w:sz w:val="20"/>
                        </w:rPr>
                        <w:t>Kontrollwiderstand</w:t>
                      </w:r>
                    </w:p>
                  </w:txbxContent>
                </v:textbox>
              </v:shape>
            </w:pict>
          </mc:Fallback>
        </mc:AlternateContent>
      </w:r>
      <w:r w:rsidR="0073401C" w:rsidRPr="0073401C">
        <w:rPr>
          <w:rFonts w:ascii="Calibri" w:hAnsi="Calibri"/>
          <w:b/>
          <w:sz w:val="36"/>
          <w:szCs w:val="36"/>
        </w:rPr>
        <w:t>Einführung:</w:t>
      </w:r>
    </w:p>
    <w:p w14:paraId="4359C0A4" w14:textId="03E04ADA" w:rsidR="0073401C" w:rsidRPr="0073401C" w:rsidRDefault="00314968" w:rsidP="0073401C">
      <w:pPr>
        <w:pStyle w:val="Listenabsatz"/>
        <w:widowControl/>
        <w:autoSpaceDE/>
        <w:autoSpaceDN/>
        <w:adjustRightInd/>
        <w:ind w:left="720" w:firstLine="0"/>
        <w:contextualSpacing/>
        <w:jc w:val="center"/>
        <w:rPr>
          <w:rFonts w:ascii="Calibri" w:hAnsi="Calibri"/>
          <w:b/>
          <w:sz w:val="36"/>
          <w:szCs w:val="36"/>
        </w:rPr>
      </w:pPr>
      <w:r>
        <w:rPr>
          <w:rFonts w:ascii="Calibri" w:hAnsi="Calibri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74AA9B91" wp14:editId="185EB206">
                <wp:simplePos x="0" y="0"/>
                <wp:positionH relativeFrom="column">
                  <wp:posOffset>5382260</wp:posOffset>
                </wp:positionH>
                <wp:positionV relativeFrom="paragraph">
                  <wp:posOffset>57150</wp:posOffset>
                </wp:positionV>
                <wp:extent cx="789940" cy="695325"/>
                <wp:effectExtent l="0" t="0" r="0" b="0"/>
                <wp:wrapNone/>
                <wp:docPr id="60" name="AutoShap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89940" cy="6953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6660405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3" o:spid="_x0000_s1026" type="#_x0000_t32" style="position:absolute;margin-left:423.8pt;margin-top:4.5pt;width:62.2pt;height:54.7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Ar75AEAAKQDAAAOAAAAZHJzL2Uyb0RvYy54bWysU8Fu2zAMvQ/YPwi6L07SJmuMOMWQrrt0&#10;a4C2H6BIsi1MEgVKiZO/H6Wk2brdivkgiCb5HvlILW8PzrK9xmjAN3wyGnOmvQRlfNfwl+f7Tzec&#10;xSS8Eha8bvhRR367+vhhOYRaT6EHqzQyAvGxHkLD+5RCXVVR9tqJOIKgPTlbQCcSmdhVCsVA6M5W&#10;0/F4Xg2AKiBIHSP9vTs5+argt62W6bFto07MNpxqS+XEcm7zWa2Wou5QhN7IcxniHVU4YTyRXqDu&#10;RBJsh+YfKGckQoQ2jSS4CtrWSF16oG4m47+6eepF0KUXEieGi0zx/8HKH/sNMqMaPid5vHA0oy+7&#10;BIWaXV9lgYYQa4pb+w3mFuXBP4UHkD8j87Duhe90iX4+Bkqe5IzqTUo2YiCa7fAdFMUIIihqHVp0&#10;GZJ0YIcylONlKPqQmKSfn28Wi2uqTZJrvphdTWeFQdSvyQFj+qbBsXxpeEwoTNenNXhP4wecFCqx&#10;f4gplybq14TM7OHeWFu2wHo2NHwxI4LsiWCNys5iYLddW2R7kfeofOcq3oQh7LwqYL0W6uv5noSx&#10;dGepCJTQkGRW88zmtOLMano6+XYqz/qzgFmzk/pbUMcNZnfWklah9HFe27xrf9ol6vfjWv0CAAD/&#10;/wMAUEsDBBQABgAIAAAAIQCR/yil4AAAAAkBAAAPAAAAZHJzL2Rvd25yZXYueG1sTI/BTsMwEETv&#10;SPyDtUjcqNMK0iTEqYAKkQtItAhxdJMltojXUey2KV/PcoLbjuZpdqZcTa4XBxyD9aRgPktAIDW+&#10;tdQpeNs+XmUgQtTU6t4TKjhhgFV1flbqovVHesXDJnaCQygUWoGJcSikDI1Bp8PMD0jsffrR6chy&#10;7GQ76iOHu14ukiSVTlviD0YP+GCw+drsnYK4/jiZ9L25z+3L9uk5td91Xa+VuryY7m5BRJziHwy/&#10;9bk6VNxp5/fUBtEryK6XKaMKcp7Efr5c8LFjcJ7dgKxK+X9B9QMAAP//AwBQSwECLQAUAAYACAAA&#10;ACEAtoM4kv4AAADhAQAAEwAAAAAAAAAAAAAAAAAAAAAAW0NvbnRlbnRfVHlwZXNdLnhtbFBLAQIt&#10;ABQABgAIAAAAIQA4/SH/1gAAAJQBAAALAAAAAAAAAAAAAAAAAC8BAABfcmVscy8ucmVsc1BLAQIt&#10;ABQABgAIAAAAIQCp2Ar75AEAAKQDAAAOAAAAAAAAAAAAAAAAAC4CAABkcnMvZTJvRG9jLnhtbFBL&#10;AQItABQABgAIAAAAIQCR/yil4AAAAAkBAAAPAAAAAAAAAAAAAAAAAD4EAABkcnMvZG93bnJldi54&#10;bWxQSwUGAAAAAAQABADzAAAASwUAAAAA&#10;">
                <v:stroke endarrow="block"/>
              </v:shape>
            </w:pict>
          </mc:Fallback>
        </mc:AlternateContent>
      </w:r>
    </w:p>
    <w:p w14:paraId="65402EB0" w14:textId="586E46C1" w:rsidR="0073401C" w:rsidRDefault="00314968" w:rsidP="002623AF">
      <w:pPr>
        <w:pStyle w:val="Listenabsatz"/>
        <w:widowControl/>
        <w:autoSpaceDE/>
        <w:autoSpaceDN/>
        <w:adjustRightInd/>
        <w:ind w:left="0" w:firstLine="0"/>
        <w:contextualSpacing/>
        <w:rPr>
          <w:rFonts w:ascii="Calibri" w:hAnsi="Calibri"/>
          <w:bCs/>
        </w:rPr>
      </w:pPr>
      <w:r>
        <w:rPr>
          <w:rFonts w:ascii="Calibri" w:hAnsi="Calibri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501EFC04" wp14:editId="618F7AFE">
                <wp:simplePos x="0" y="0"/>
                <wp:positionH relativeFrom="column">
                  <wp:posOffset>9009380</wp:posOffset>
                </wp:positionH>
                <wp:positionV relativeFrom="paragraph">
                  <wp:posOffset>4178300</wp:posOffset>
                </wp:positionV>
                <wp:extent cx="1426210" cy="287655"/>
                <wp:effectExtent l="0" t="0" r="0" b="0"/>
                <wp:wrapNone/>
                <wp:docPr id="59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6210" cy="287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C0CA5D" w14:textId="77777777" w:rsidR="0073401C" w:rsidRPr="0073401C" w:rsidRDefault="00680000" w:rsidP="0073401C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Feueralarm an RFL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1EFC04" id="Text Box 49" o:spid="_x0000_s1027" type="#_x0000_t202" style="position:absolute;margin-left:709.4pt;margin-top:329pt;width:112.3pt;height:22.65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2QWLQIAAFkEAAAOAAAAZHJzL2Uyb0RvYy54bWysVM1u2zAMvg/YOwi6L06MJG2MOEWXLsOA&#10;rhvQ7gFkWbaFSaImKbGzpx8lp2n2dxnmg0CK1EfyI+n1zaAVOQjnJZiSziZTSoThUEvTlvTL0+7N&#10;NSU+MFMzBUaU9Cg8vdm8frXubSFy6EDVwhEEMb7obUm7EGyRZZ53QjM/ASsMGhtwmgVUXZvVjvWI&#10;rlWWT6fLrAdXWwdceI+3d6ORbhJ+0wgePjWNF4GokmJuIZ0unVU8s82aFa1jtpP8lAb7hyw0kwaD&#10;nqHuWGBk7+RvUFpyBx6aMOGgM2gayUWqAauZTX+p5rFjVqRakBxvzzT5/wfLHw6fHZF1SRcrSgzT&#10;2KMnMQTyFgYyX0V+eusLdHu06BgGvMc+p1q9vQf+1RMD246ZVtw6B30nWI35zeLL7OLpiOMjSNV/&#10;hBrjsH2ABDQ0TkfykA6C6Nin47k3MRceQ87zZT5DE0dbfn21XCxSCFY8v7bOh/cCNIlCSR32PqGz&#10;w70PMRtWPLvEYB6UrHdSqaS4ttoqRw4M52SXvhP6T27KkL6kq0W+GAn4K8Q0fX+C0DLgwCupS3p9&#10;dmJFpO2dqdM4BibVKGPKypx4jNSNJIahGlLLEsmR4wrqIxLrYJxv3EcUOnDfKelxtkvqv+2ZE5So&#10;Dwabs5rN53EZkjJfXOWouEtLdWlhhiNUSQMlo7gN4wLtrZNth5HGcTBwiw1tZOL6JatT+ji/qQWn&#10;XYsLcqknr5c/wuYHAAAA//8DAFBLAwQUAAYACAAAACEAlRTvlOEAAAANAQAADwAAAGRycy9kb3du&#10;cmV2LnhtbEyPwU7DMBBE70j8g7VIXBB1SkIaQpwKIYHgBgXB1Y23SUS8Drabhr9ne4LjaEYzb6r1&#10;bAcxoQ+9IwXLRQICqXGmp1bB+9vDZQEiRE1GD45QwQ8GWNenJ5UujTvQK06b2AouoVBqBV2MYyll&#10;aDq0OizciMTeznmrI0vfSuP1gcvtIK+SJJdW98QLnR7xvsPma7O3CorsafoMz+nLR5Pvhpt4sZoe&#10;v71S52fz3S2IiHP8C8MRn9GhZqat25MJYmCdLQtmjwry64JfHSN5lmYgtgpWSZqCrCv5/0X9CwAA&#10;//8DAFBLAQItABQABgAIAAAAIQC2gziS/gAAAOEBAAATAAAAAAAAAAAAAAAAAAAAAABbQ29udGVu&#10;dF9UeXBlc10ueG1sUEsBAi0AFAAGAAgAAAAhADj9If/WAAAAlAEAAAsAAAAAAAAAAAAAAAAALwEA&#10;AF9yZWxzLy5yZWxzUEsBAi0AFAAGAAgAAAAhAMCbZBYtAgAAWQQAAA4AAAAAAAAAAAAAAAAALgIA&#10;AGRycy9lMm9Eb2MueG1sUEsBAi0AFAAGAAgAAAAhAJUU75ThAAAADQEAAA8AAAAAAAAAAAAAAAAA&#10;hwQAAGRycy9kb3ducmV2LnhtbFBLBQYAAAAABAAEAPMAAACVBQAAAAA=&#10;">
                <v:textbox>
                  <w:txbxContent>
                    <w:p w14:paraId="06C0CA5D" w14:textId="77777777" w:rsidR="0073401C" w:rsidRPr="0073401C" w:rsidRDefault="00680000" w:rsidP="0073401C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Feueralarm an RFL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4FB7067C" wp14:editId="1CFFD367">
                <wp:simplePos x="0" y="0"/>
                <wp:positionH relativeFrom="column">
                  <wp:posOffset>8856980</wp:posOffset>
                </wp:positionH>
                <wp:positionV relativeFrom="paragraph">
                  <wp:posOffset>3506470</wp:posOffset>
                </wp:positionV>
                <wp:extent cx="1426210" cy="287655"/>
                <wp:effectExtent l="0" t="0" r="0" b="0"/>
                <wp:wrapNone/>
                <wp:docPr id="58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6210" cy="287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E133BD" w14:textId="77777777" w:rsidR="0073401C" w:rsidRPr="0073401C" w:rsidRDefault="0073401C" w:rsidP="0073401C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Spannungsversorgung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B7067C" id="Text Box 48" o:spid="_x0000_s1028" type="#_x0000_t202" style="position:absolute;margin-left:697.4pt;margin-top:276.1pt;width:112.3pt;height:22.6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JgZLQIAAFkEAAAOAAAAZHJzL2Uyb0RvYy54bWysVNtu2zAMfR+wfxD0vjgx4jQ14hRdugwD&#10;um5Auw9QZNkWJomapMTOvn6UnKbZ7WWYHwRRpA6pc0ivbgatyEE4L8FUdDaZUiIMh1qatqJfnrZv&#10;lpT4wEzNFBhR0aPw9Gb9+tWqt6XIoQNVC0cQxPiytxXtQrBllnneCc38BKww6GzAaRbQdG1WO9Yj&#10;ulZZPp0ush5cbR1w4T2e3o1Ouk74TSN4+NQ0XgSiKoq1hbS6tO7imq1XrGwds53kpzLYP1ShmTSY&#10;9Ax1xwIjeyd/g9KSO/DQhAkHnUHTSC7SG/A1s+kvr3nsmBXpLUiOt2ea/P+D5Q+Hz47IuqIFKmWY&#10;Ro2exBDIWxjIfBn56a0vMezRYmAY8Bx1Tm/19h74V08MbDpmWnHrHPSdYDXWN4s3s4urI46PILv+&#10;I9SYh+0DJKChcTqSh3QQREedjmdtYi08ppzni3yGLo6+fHm1KIqUgpXPt63z4b0ATeKmog61T+js&#10;cO9DrIaVzyExmQcl661UKhmu3W2UIweGfbJN3wn9pzBlSF/R6yIvRgL+CjFN358gtAzY8Erqii7P&#10;QayMtL0zdWrHwKQa91iyMiceI3UjiWHYDUmyPCaIHO+gPiKxDsb+xnnETQfuOyU99nZF/bc9c4IS&#10;9cGgONez+TwOQzLmxVWOhrv07C49zHCEqmigZNxuwjhAe+tk22GmsR0M3KKgjUxcv1R1Kh/7N0lw&#10;mrU4IJd2inr5I6x/AAAA//8DAFBLAwQUAAYACAAAACEAEVrdmuMAAAANAQAADwAAAGRycy9kb3du&#10;cmV2LnhtbEyPzU7DMBCE70i8g7VIXFDrNE3SJsSpEBKI3qBFcHWTbRLhn2C7aXh7tic4zs5o5tty&#10;M2nFRnS+t0bAYh4BQ1PbpjetgPf902wNzAdpGqmsQQE/6GFTXV+Vsmjs2bzhuAstoxLjCymgC2Eo&#10;OPd1h1r6uR3QkHe0TstA0rW8cfJM5VrxOIoyrmVvaKGTAz52WH/tTlrAOnkZP/12+fpRZ0eVh7vV&#10;+PzthLi9mR7ugQWcwl8YLviEDhUxHezJNJ4p0ss8IfYgIE3jGNglki3yBNiBTvkqBV6V/P8X1S8A&#10;AAD//wMAUEsBAi0AFAAGAAgAAAAhALaDOJL+AAAA4QEAABMAAAAAAAAAAAAAAAAAAAAAAFtDb250&#10;ZW50X1R5cGVzXS54bWxQSwECLQAUAAYACAAAACEAOP0h/9YAAACUAQAACwAAAAAAAAAAAAAAAAAv&#10;AQAAX3JlbHMvLnJlbHNQSwECLQAUAAYACAAAACEAFOCYGS0CAABZBAAADgAAAAAAAAAAAAAAAAAu&#10;AgAAZHJzL2Uyb0RvYy54bWxQSwECLQAUAAYACAAAACEAEVrdmuMAAAANAQAADwAAAAAAAAAAAAAA&#10;AACHBAAAZHJzL2Rvd25yZXYueG1sUEsFBgAAAAAEAAQA8wAAAJcFAAAAAA==&#10;">
                <v:textbox>
                  <w:txbxContent>
                    <w:p w14:paraId="3FE133BD" w14:textId="77777777" w:rsidR="0073401C" w:rsidRPr="0073401C" w:rsidRDefault="0073401C" w:rsidP="0073401C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Spannungsversorgung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3B80A581" wp14:editId="19E15773">
                <wp:simplePos x="0" y="0"/>
                <wp:positionH relativeFrom="column">
                  <wp:posOffset>9133840</wp:posOffset>
                </wp:positionH>
                <wp:positionV relativeFrom="paragraph">
                  <wp:posOffset>2131695</wp:posOffset>
                </wp:positionV>
                <wp:extent cx="995045" cy="314960"/>
                <wp:effectExtent l="0" t="0" r="0" b="0"/>
                <wp:wrapNone/>
                <wp:docPr id="57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5045" cy="314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A2635E" w14:textId="77777777" w:rsidR="0073401C" w:rsidRPr="0073401C" w:rsidRDefault="0073401C" w:rsidP="0073401C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Batteriebetrieb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80A581" id="Text Box 47" o:spid="_x0000_s1029" type="#_x0000_t202" style="position:absolute;margin-left:719.2pt;margin-top:167.85pt;width:78.35pt;height:24.8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6D8LgIAAFgEAAAOAAAAZHJzL2Uyb0RvYy54bWysVMtu2zAQvBfoPxC815IdKYkFy0Hq1EWB&#10;9AEk/QCKoiSiFJclaUvu13dJ2a6RtpeiOhB8LIezM7ta3Y29InthnQRd0vkspURoDrXUbUm/Pm/f&#10;3FLiPNM1U6BFSQ/C0bv161erwRRiAR2oWliCINoVgylp570pksTxTvTMzcAIjYcN2J55XNo2qS0b&#10;EL1XySJNr5MBbG0scOEc7j5Mh3Qd8ZtGcP+5aZzwRJUUufk42jhWYUzWK1a0lplO8iMN9g8seiY1&#10;PnqGemCekZ2Vv0H1kltw0PgZhz6BppFcxBwwm3n6IpunjhkRc0FxnDnL5P4fLP+0/2KJrEua31Ci&#10;WY8ePYvRk7cwkuwm6DMYV2DYk8FAP+I++hxzdeYR+DdHNGw6pltxby0MnWA18puHm8nF1QnHBZBq&#10;+Ag1vsN2HiLQ2Ng+iIdyEERHnw5nbwIXjpvLZZ5mOSUcj67m2fI6epew4nTZWOffC+hJmJTUovUR&#10;nO0fnQ9kWHEKCW85ULLeSqXiwrbVRlmyZ1gm2/hF/i/ClCYDMskX+ZT/XyHS+P0Jopce613JvqS3&#10;5yBWBNXe6TpWo2dSTXOkrPRRxqDcpKEfqzE6dnVyp4L6gLpamMob2xEnHdgflAxY2iV133fMCkrU&#10;B43eLOdZFnohLrL8ZoELe3lSXZ4wzRGqpJ6SabrxU//sjJVthy9N1aDhHv1sZNQ6GD+xOtLH8o0W&#10;HFst9MflOkb9+iGsfwIAAP//AwBQSwMEFAAGAAgAAAAhANiQ0lTiAAAADQEAAA8AAABkcnMvZG93&#10;bnJldi54bWxMj8FOwzAMhu9IvENkJC6IpSPt1pWmE0ICwQ22Ca5Z47UVTVKSrCtvj3eC429/+v25&#10;XE+mZyP60DkrYT5LgKGtne5sI2G3fbrNgYWorFa9syjhBwOsq8uLUhXanew7jpvYMCqxoVAS2hiH&#10;gvNQt2hUmLkBLe0OzhsVKfqGa69OVG56fpckC25UZ+lCqwZ8bLH+2hyNhDx9GT/Dq3j7qBeHfhVv&#10;luPzt5fy+mp6uAcWcYp/MJz1SR0qctq7o9WB9ZRTkafEShAiWwI7I9kqmwPb0yjPBPCq5P+/qH4B&#10;AAD//wMAUEsBAi0AFAAGAAgAAAAhALaDOJL+AAAA4QEAABMAAAAAAAAAAAAAAAAAAAAAAFtDb250&#10;ZW50X1R5cGVzXS54bWxQSwECLQAUAAYACAAAACEAOP0h/9YAAACUAQAACwAAAAAAAAAAAAAAAAAv&#10;AQAAX3JlbHMvLnJlbHNQSwECLQAUAAYACAAAACEAoleg/C4CAABYBAAADgAAAAAAAAAAAAAAAAAu&#10;AgAAZHJzL2Uyb0RvYy54bWxQSwECLQAUAAYACAAAACEA2JDSVOIAAAANAQAADwAAAAAAAAAAAAAA&#10;AACIBAAAZHJzL2Rvd25yZXYueG1sUEsFBgAAAAAEAAQA8wAAAJcFAAAAAA==&#10;">
                <v:textbox>
                  <w:txbxContent>
                    <w:p w14:paraId="0AA2635E" w14:textId="77777777" w:rsidR="0073401C" w:rsidRPr="0073401C" w:rsidRDefault="0073401C" w:rsidP="0073401C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Batteriebetrieb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515A1343" wp14:editId="1F6729CD">
                <wp:simplePos x="0" y="0"/>
                <wp:positionH relativeFrom="column">
                  <wp:posOffset>9112885</wp:posOffset>
                </wp:positionH>
                <wp:positionV relativeFrom="paragraph">
                  <wp:posOffset>1335405</wp:posOffset>
                </wp:positionV>
                <wp:extent cx="1199515" cy="381000"/>
                <wp:effectExtent l="0" t="0" r="0" b="0"/>
                <wp:wrapNone/>
                <wp:docPr id="56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9515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A270E7" w14:textId="77777777" w:rsidR="0073401C" w:rsidRPr="0073401C" w:rsidRDefault="0073401C" w:rsidP="0073401C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Schlüssel vorhanden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5A1343" id="Text Box 46" o:spid="_x0000_s1030" type="#_x0000_t202" style="position:absolute;margin-left:717.55pt;margin-top:105.15pt;width:94.45pt;height:30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NSOlMAIAAFkEAAAOAAAAZHJzL2Uyb0RvYy54bWysVNuO2jAQfa/Uf7D8XpJQoBARVlu2VJW2&#10;F2m3H+A4TmLV8bi2IaFfv2MHWLpVX6ryYNnx+MyZc2ZY3wydIgdhnQRd0GySUiI0h0rqpqDfH3dv&#10;lpQ4z3TFFGhR0KNw9Gbz+tW6N7mYQguqEpYgiHZ5bwraem/yJHG8FR1zEzBC42UNtmMej7ZJKst6&#10;RO9UMk3TRdKDrYwFLpzDr3fjJd1E/LoW3H+tayc8UQVFbj6uNq5lWJPNmuWNZaaV/ESD/QOLjkmN&#10;SS9Qd8wzsrfyD6hOcgsOaj/h0CVQ15KLWANWk6UvqnlomRGxFhTHmYtM7v/B8i+Hb5bIqqDzBSWa&#10;dejRoxg8eQ8DmS2CPr1xOYY9GAz0A35Hn2OtztwD/+GIhm3LdCNurYW+FaxCfll4mVw9HXFcACn7&#10;z1BhHrb3EIGG2nZBPJSDIDr6dLx4E7jwkDJbrebZnBKOd2+XWZpG8xKWn18b6/xHAR0Jm4Ja9D6i&#10;s8O984ENy88hIZkDJaudVCoebFNulSUHhn2yi79YwIswpUlf0NV8Oh8F+CsEsnsm+FumTnpseCW7&#10;gi4vQSwPsn3QVWxHz6Qa90hZ6ZOOQbpRRD+UQ7RsdranhOqIwloY+xvnETct2F+U9NjbBXU/98wK&#10;StQnjeasstksDEM8zObvpniw1zfl9Q3THKEK6ikZt1s/DtDeWNm0mGlsBw23aGgto9bB+ZHViT72&#10;b7TgNGthQK7PMer5H2HzBAAA//8DAFBLAwQUAAYACAAAACEArv7PWuAAAAANAQAADwAAAGRycy9k&#10;b3ducmV2LnhtbEyPzU7DMBCE70i8g7VIXBB1/khLiFMhJBC9QUFwdWM3ibDXwXbT8PZsT3Cc2U+z&#10;M/V6toZN2ofBoYB0kQDT2Do1YCfg/e3xegUsRIlKGodawI8OsG7Oz2pZKXfEVz1tY8coBEMlBfQx&#10;jhXnoe21lWHhRo102ztvZSTpO668PFK4NTxLkpJbOSB96OWoH3rdfm0PVsCqeJ4+wyZ/+WjLvbmN&#10;V8vp6dsLcXkx398Bi3qOfzCc6lN1aKjTzh1QBWZIF/lNSqyALE1yYCekzAratyNrSRZvav5/RfML&#10;AAD//wMAUEsBAi0AFAAGAAgAAAAhALaDOJL+AAAA4QEAABMAAAAAAAAAAAAAAAAAAAAAAFtDb250&#10;ZW50X1R5cGVzXS54bWxQSwECLQAUAAYACAAAACEAOP0h/9YAAACUAQAACwAAAAAAAAAAAAAAAAAv&#10;AQAAX3JlbHMvLnJlbHNQSwECLQAUAAYACAAAACEAeTUjpTACAABZBAAADgAAAAAAAAAAAAAAAAAu&#10;AgAAZHJzL2Uyb0RvYy54bWxQSwECLQAUAAYACAAAACEArv7PWuAAAAANAQAADwAAAAAAAAAAAAAA&#10;AACKBAAAZHJzL2Rvd25yZXYueG1sUEsFBgAAAAAEAAQA8wAAAJcFAAAAAA==&#10;">
                <v:textbox>
                  <w:txbxContent>
                    <w:p w14:paraId="09A270E7" w14:textId="77777777" w:rsidR="0073401C" w:rsidRPr="0073401C" w:rsidRDefault="0073401C" w:rsidP="0073401C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Schlüssel vorhanden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/>
          <w:bCs/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07A1E389" wp14:editId="27E7AD39">
                <wp:simplePos x="0" y="0"/>
                <wp:positionH relativeFrom="column">
                  <wp:posOffset>7481570</wp:posOffset>
                </wp:positionH>
                <wp:positionV relativeFrom="paragraph">
                  <wp:posOffset>1438275</wp:posOffset>
                </wp:positionV>
                <wp:extent cx="1631315" cy="907415"/>
                <wp:effectExtent l="0" t="0" r="0" b="0"/>
                <wp:wrapNone/>
                <wp:docPr id="55" name="AutoShap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631315" cy="9074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5CBF93" id="AutoShape 44" o:spid="_x0000_s1026" type="#_x0000_t32" style="position:absolute;margin-left:589.1pt;margin-top:113.25pt;width:128.45pt;height:71.45pt;flip:x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Rtm7AEAAK8DAAAOAAAAZHJzL2Uyb0RvYy54bWysU8Fu2zAMvQ/YPwi6L47TpFuNOMWQrtuh&#10;6wK0+wBGkm1hkihISpz8/Sgly9rtNswHgRLJ98hHenl7sIbtVYgaXcvryZQz5QRK7fqWf3++f/eB&#10;s5jASTDoVMuPKvLb1ds3y9E3aoYDGqkCIxAXm9G3fEjJN1UVxaAsxAl65cjZYbCQ6Br6SgYYCd2a&#10;ajadXlcjBukDChUjvd6dnHxV8LtOifSt66JKzLScakvlDOXc5rNaLaHpA/hBi3MZ8A9VWNCOSC9Q&#10;d5CA7YL+C8pqETBilyYCbYVdp4UqPVA39fSPbp4G8Kr0QuJEf5Ep/j9Y8bjfBKZlyxcLzhxYmtHH&#10;XcJCzebzLNDoY0Nxa7cJuUVxcE/+AcWPyByuB3C9KtHPR0/Jdc6oXqXkS/REsx2/oqQYIIKi1qEL&#10;lnVG+y85MYOTIuxQxnO8jEcdEhP0WF9f1Vc1lSnIdzN9Pyc7k0GTcXK2DzF9VmhZNloeUwDdD2mN&#10;ztEmYDhxwP4hplPir4Sc7PBeG0Pv0BjHRqJYzBalqIhGy+zMvhj67doEtoe8UuU7V/EqLODOyQI2&#10;KJCfznYCbchmqWiVgib1jOKZzSrJmVH0F2XrVJ5xZy2zfKdBbFEeNyG7s6y0FUWA8wbntXt5L1G/&#10;/7PVTwAAAP//AwBQSwMEFAAGAAgAAAAhAJDjOjnjAAAADQEAAA8AAABkcnMvZG93bnJldi54bWxM&#10;j0FPg0AQhe8m/ofNmHgx7QItiMjSGLX1ZJpivW/ZEUjZWcJuW/j3bk96fJkv732Tr0bdsTMOtjUk&#10;IJwHwJAqo1qqBey/1rMUmHWSlOwMoYAJLayK25tcZspcaIfn0tXMl5DNpIDGuT7j3FYNamnnpkfy&#10;tx8zaOl8HGquBnnx5brjURAkXMuW/EIje3xtsDqWJy3grdzG6++H/RhN1cdnuUmPW5rehbi/G1+e&#10;gTkc3R8MV32vDoV3OpgTKcs6n8PHNPKsgChKYmBXZLmIQ2AHAYvkaQm8yPn/L4pfAAAA//8DAFBL&#10;AQItABQABgAIAAAAIQC2gziS/gAAAOEBAAATAAAAAAAAAAAAAAAAAAAAAABbQ29udGVudF9UeXBl&#10;c10ueG1sUEsBAi0AFAAGAAgAAAAhADj9If/WAAAAlAEAAAsAAAAAAAAAAAAAAAAALwEAAF9yZWxz&#10;Ly5yZWxzUEsBAi0AFAAGAAgAAAAhANYhG2bsAQAArwMAAA4AAAAAAAAAAAAAAAAALgIAAGRycy9l&#10;Mm9Eb2MueG1sUEsBAi0AFAAGAAgAAAAhAJDjOjnjAAAADQEAAA8AAAAAAAAAAAAAAAAARgQAAGRy&#10;cy9kb3ducmV2LnhtbFBLBQYAAAAABAAEAPMAAABWBQAAAAA=&#10;">
                <v:stroke endarrow="block"/>
              </v:shape>
            </w:pict>
          </mc:Fallback>
        </mc:AlternateContent>
      </w:r>
      <w:r>
        <w:rPr>
          <w:rFonts w:ascii="Calibri" w:hAnsi="Calibri"/>
          <w:bCs/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68A2AB5A" wp14:editId="43B00090">
                <wp:simplePos x="0" y="0"/>
                <wp:positionH relativeFrom="column">
                  <wp:posOffset>8388985</wp:posOffset>
                </wp:positionH>
                <wp:positionV relativeFrom="paragraph">
                  <wp:posOffset>3918585</wp:posOffset>
                </wp:positionV>
                <wp:extent cx="819150" cy="277495"/>
                <wp:effectExtent l="0" t="0" r="0" b="0"/>
                <wp:wrapNone/>
                <wp:docPr id="54" name="AutoShap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819150" cy="2774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182D99" id="AutoShape 42" o:spid="_x0000_s1026" type="#_x0000_t32" style="position:absolute;margin-left:660.55pt;margin-top:308.55pt;width:64.5pt;height:21.85pt;flip:x y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YAd7wEAALgDAAAOAAAAZHJzL2Uyb0RvYy54bWysU8Fu2zAMvQ/YPwi6L06CZG2MOMWQrtuh&#10;2wK0212RZFuYJAqUEid/P0ox0nW7DfNBoEzyPfKRWt+dnGVHjdGAb/hsMuVMewnK+K7h358f3t1y&#10;FpPwSljwuuFnHfnd5u2b9RBqPYcerNLICMTHeggN71MKdVVF2Wsn4gSC9uRsAZ1IdMWuUigGQne2&#10;mk+n76sBUAUEqWOkv/cXJ98U/LbVMn1r26gTsw2n2lI5sZz7fFabtag7FKE3cixD/EMVThhPpFeo&#10;e5EEO6D5C8oZiRChTRMJroK2NVKXHqib2fSPbp56EXTphcSJ4SpT/H+w8utxh8yohi8XnHnhaEYf&#10;DgkKNVvMs0BDiDXFbf0Oc4vy5J/CI8ifkXnY9sJ3ukQ/nwMlz3JG9SolX2Igmv3wBRTFCCIoap1a&#10;dKy1JnzOicX6ka1MQ9qwUxnU+ToofUpM0s/b2Wq2pHFKcs1vbharZWEVdQbMyQFj+qTBsWw0PCYU&#10;puvTFrynlQC8UIjjY0y53JeEnOzhwVhbNsN6NjR8tZwvS00RrFHZmcMidvutRXYUebfKN1bxKgzh&#10;4FUB67VQH0c7CWPJZqmIltCQjFbzzOa04sxqek7ZupRn/Shq1vEykT2o8w6zO+tL61H6GFc579/v&#10;9xL18uA2vwAAAP//AwBQSwMEFAAGAAgAAAAhAMDbMYbhAAAADQEAAA8AAABkcnMvZG93bnJldi54&#10;bWxMj8FOwzAQRO9I/IO1SNyo7VJCm8apEBInQBVtL9zc2E2ixms3dtPw92xPcJvZHc2+LVaj69hg&#10;+9h6VCAnApjFypsWawW77dvDHFhMGo3uPFoFPzbCqry9KXRu/AW/7LBJNaMSjLlW0KQUcs5j1Vin&#10;48QHi7Q7+N7pRLavuen1hcpdx6dCZNzpFulCo4N9bWx13JydgoMI1XqxfTenU5gN9cf3LsjPo1L3&#10;d+PLEliyY/oLwxWf0KEkpr0/o4msI/84lZKyCjL5TOIamT0JUnsaZWIOvCz4/y/KXwAAAP//AwBQ&#10;SwECLQAUAAYACAAAACEAtoM4kv4AAADhAQAAEwAAAAAAAAAAAAAAAAAAAAAAW0NvbnRlbnRfVHlw&#10;ZXNdLnhtbFBLAQItABQABgAIAAAAIQA4/SH/1gAAAJQBAAALAAAAAAAAAAAAAAAAAC8BAABfcmVs&#10;cy8ucmVsc1BLAQItABQABgAIAAAAIQDHbYAd7wEAALgDAAAOAAAAAAAAAAAAAAAAAC4CAABkcnMv&#10;ZTJvRG9jLnhtbFBLAQItABQABgAIAAAAIQDA2zGG4QAAAA0BAAAPAAAAAAAAAAAAAAAAAEkEAABk&#10;cnMvZG93bnJldi54bWxQSwUGAAAAAAQABADzAAAAVwUAAAAA&#10;">
                <v:stroke endarrow="block"/>
              </v:shape>
            </w:pict>
          </mc:Fallback>
        </mc:AlternateContent>
      </w:r>
      <w:r>
        <w:rPr>
          <w:rFonts w:ascii="Calibri" w:hAnsi="Calibri"/>
          <w:bCs/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43947875" wp14:editId="75D55821">
                <wp:simplePos x="0" y="0"/>
                <wp:positionH relativeFrom="column">
                  <wp:posOffset>7957185</wp:posOffset>
                </wp:positionH>
                <wp:positionV relativeFrom="paragraph">
                  <wp:posOffset>2952750</wp:posOffset>
                </wp:positionV>
                <wp:extent cx="1433830" cy="841375"/>
                <wp:effectExtent l="0" t="0" r="0" b="0"/>
                <wp:wrapNone/>
                <wp:docPr id="53" name="Auto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433830" cy="8413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0C3F5B" id="AutoShape 41" o:spid="_x0000_s1026" type="#_x0000_t32" style="position:absolute;margin-left:626.55pt;margin-top:232.5pt;width:112.9pt;height:66.25pt;flip:x y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jhw7wEAALkDAAAOAAAAZHJzL2Uyb0RvYy54bWysU02PEzEMvSPxH6Lc6fQTyqjTFeqycFiW&#10;SrtwT5PMTEQSR07aaf89TtotLNwQc4ic2O/Zfvasbo7OsoPGaMA3fDIac6a9BGV81/BvT3dvlpzF&#10;JLwSFrxu+ElHfrN+/Wo1hFpPoQerNDIi8bEeQsP7lEJdVVH22ok4gqA9OVtAJxJdsasUioHYna2m&#10;4/HbagBUAUHqGOn19uzk68Lftlqmr20bdWK24VRbKieWc5fPar0SdYci9EZeyhD/UIUTxlPSK9Wt&#10;SILt0fxF5YxEiNCmkQRXQdsaqUsP1M1k/Ec3j70IuvRC4sRwlSn+P1r5cNgiM6rhixlnXjia0Yd9&#10;gpKazSdZoCHEmuI2fou5RXn0j+Ee5I/IPGx64Ttdop9OgcAFUb2A5EsMlGY3fAFFMYISFLWOLTrW&#10;WhM+Z2CxvmcrpyFt2LEM6nQdlD4mJulxMp/NljOapyTfcj6ZvVvkQitRZ8aMDhjTJw2OZaPhMaEw&#10;XZ824D3tBOA5hzjcx3QGPgMy2MOdsbashvVsaPj7xXRRiopgjcrOHBax220ssoPIy1W+SxUvwhD2&#10;XhWyXgv18WInYSzZLBXVEhrS0WqeszmtOLOa/qdsncuzntp7FvI8kh2o0xazO7/TfhQBLrucF/D3&#10;e4n69cetfwIAAP//AwBQSwMEFAAGAAgAAAAhAA4bQPriAAAADQEAAA8AAABkcnMvZG93bnJldi54&#10;bWxMj8FuwjAQRO+V+AdrK/VWnEACJI2DEFJPbVUVuPRmYpNExGsTm5D+fZdTexzt0+ybYj2ajg26&#10;961FAfE0AqaxsqrFWsBh//q8AuaDRCU7i1rAj/awLicPhcyVveGXHnahZlSCPpcCmhBczrmvGm2k&#10;n1qnkW4n2xsZKPY1V728Ubnp+CyKFtzIFulDI53eNro6765GwCly1We2f1OXi0uG+v374OKPsxBP&#10;j+PmBVjQY/iD4a5P6lCS09FeUXnWUZ6l85hYAckipVV3JFmuMmBHAWm2TIGXBf+/ovwFAAD//wMA&#10;UEsBAi0AFAAGAAgAAAAhALaDOJL+AAAA4QEAABMAAAAAAAAAAAAAAAAAAAAAAFtDb250ZW50X1R5&#10;cGVzXS54bWxQSwECLQAUAAYACAAAACEAOP0h/9YAAACUAQAACwAAAAAAAAAAAAAAAAAvAQAAX3Jl&#10;bHMvLnJlbHNQSwECLQAUAAYACAAAACEAIOI4cO8BAAC5AwAADgAAAAAAAAAAAAAAAAAuAgAAZHJz&#10;L2Uyb0RvYy54bWxQSwECLQAUAAYACAAAACEADhtA+uIAAAANAQAADwAAAAAAAAAAAAAAAABJBAAA&#10;ZHJzL2Rvd25yZXYueG1sUEsFBgAAAAAEAAQA8wAAAFgFAAAAAA==&#10;">
                <v:stroke endarrow="block"/>
              </v:shape>
            </w:pict>
          </mc:Fallback>
        </mc:AlternateContent>
      </w:r>
      <w:r>
        <w:rPr>
          <w:rFonts w:ascii="Calibri" w:hAnsi="Calibri"/>
          <w:bCs/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31DDF566" wp14:editId="68520407">
                <wp:simplePos x="0" y="0"/>
                <wp:positionH relativeFrom="column">
                  <wp:posOffset>8505825</wp:posOffset>
                </wp:positionH>
                <wp:positionV relativeFrom="paragraph">
                  <wp:posOffset>2199005</wp:posOffset>
                </wp:positionV>
                <wp:extent cx="607060" cy="461010"/>
                <wp:effectExtent l="0" t="0" r="0" b="0"/>
                <wp:wrapNone/>
                <wp:docPr id="52" name="AutoShap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07060" cy="4610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F21EEC" id="AutoShape 40" o:spid="_x0000_s1026" type="#_x0000_t32" style="position:absolute;margin-left:669.75pt;margin-top:173.15pt;width:47.8pt;height:36.3pt;flip:x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2p56gEAAK4DAAAOAAAAZHJzL2Uyb0RvYy54bWysU8GOEzEMvSPxD1HudKbVtsCo0xXqsnBY&#10;2Eq7fECaZGYikjhy0k779zjpqMvCDZFDZMf2s/3srG9PzrKjxmjAt3w+qznTXoIyvm/5j+f7dx84&#10;i0l4JSx43fKzjvx28/bNegyNXsAAVmlkBOJjM4aWDymFpqqiHLQTcQZBezJ2gE4kUrGvFIqR0J2t&#10;FnW9qkZAFRCkjpFe7y5Gvin4Xadleuy6qBOzLafaUrmx3Pt8V5u1aHoUYTByKkP8QxVOGE9Jr1B3&#10;Igl2QPMXlDMSIUKXZhJcBV1npC49UDfz+o9ungYRdOmFyInhSlP8f7Dy+3GHzKiWLxeceeFoRp8O&#10;CUpqdlMIGkNsyG/rd5hblCf/FB5A/ozMw3YQvtfF+/kcKHieKa1ehWQlBkqzH7+BIh9BCQpbpw4d&#10;66wJX3NgBidG2KmM53wdjz4lJulxVb+vVzRESaab1Zz4KrlEk2FycMCYvmhwLAstjwmF6Ye0Be9p&#10;EQAvKcTxIaZc5EtADvZwb6wt+2A9G1v+cblYlpoiWKOyMbtF7Pdbi+wo8kaVM1Xxyg3h4FUBG7RQ&#10;nyc5CWNJZqlQldAQeVbznM1pxZnV9ImydCnP+onKzF5e6djsQZ13mM1Zo6UofUwLnLfud714vXyz&#10;zS8AAAD//wMAUEsDBBQABgAIAAAAIQAEWLk64wAAAA0BAAAPAAAAZHJzL2Rvd25yZXYueG1sTI9B&#10;T4NAEIXvJv6HzZh4MXahCw1FlsaotSfTSNv7FkYgZWcJu23h37s96fFlvrz3TbYadccuONjWkIRw&#10;FgBDKk3VUi1hv1s/J8CsU1SpzhBKmNDCKr+/y1RamSt946VwNfMlZFMloXGuTzm3ZYNa2Znpkfzt&#10;xwxaOR+HmleDuvpy3fF5ECy4Vi35hUb1+NZgeSrOWsJ7sY3Xh6f9OJ/KzVfxmZy2NH1I+fgwvr4A&#10;czi6Pxhu+l4dcu90NGeqLOt8FmIZe1aCiBYC2A2JRBwCO0qIwmQJPM/4/y/yXwAAAP//AwBQSwEC&#10;LQAUAAYACAAAACEAtoM4kv4AAADhAQAAEwAAAAAAAAAAAAAAAAAAAAAAW0NvbnRlbnRfVHlwZXNd&#10;LnhtbFBLAQItABQABgAIAAAAIQA4/SH/1gAAAJQBAAALAAAAAAAAAAAAAAAAAC8BAABfcmVscy8u&#10;cmVsc1BLAQItABQABgAIAAAAIQByW2p56gEAAK4DAAAOAAAAAAAAAAAAAAAAAC4CAABkcnMvZTJv&#10;RG9jLnhtbFBLAQItABQABgAIAAAAIQAEWLk64wAAAA0BAAAPAAAAAAAAAAAAAAAAAEQEAABkcnMv&#10;ZG93bnJldi54bWxQSwUGAAAAAAQABADzAAAAVAUAAAAA&#10;">
                <v:stroke endarrow="block"/>
              </v:shape>
            </w:pict>
          </mc:Fallback>
        </mc:AlternateContent>
      </w:r>
      <w:r>
        <w:rPr>
          <w:rFonts w:ascii="Calibri" w:hAnsi="Calibri"/>
          <w:bCs/>
          <w:noProof/>
        </w:rPr>
        <w:drawing>
          <wp:inline distT="0" distB="0" distL="0" distR="0" wp14:anchorId="2B1C1C2D" wp14:editId="3D5C6E57">
            <wp:extent cx="8789035" cy="4894580"/>
            <wp:effectExtent l="0" t="0" r="0" b="0"/>
            <wp:docPr id="51" name="Bild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9035" cy="489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C1158" w14:textId="77777777" w:rsidR="0073401C" w:rsidRPr="009F3679" w:rsidRDefault="0073401C" w:rsidP="002623AF">
      <w:pPr>
        <w:pStyle w:val="Listenabsatz"/>
        <w:widowControl/>
        <w:autoSpaceDE/>
        <w:autoSpaceDN/>
        <w:adjustRightInd/>
        <w:ind w:left="0" w:firstLine="0"/>
        <w:contextualSpacing/>
        <w:rPr>
          <w:rFonts w:ascii="Calibri" w:hAnsi="Calibri"/>
          <w:bCs/>
        </w:rPr>
      </w:pPr>
    </w:p>
    <w:p w14:paraId="03423D08" w14:textId="77777777" w:rsidR="007F7A4B" w:rsidRPr="007F7A4B" w:rsidRDefault="007F4377" w:rsidP="00A004B7">
      <w:pPr>
        <w:pStyle w:val="Listenabsatz"/>
        <w:widowControl/>
        <w:numPr>
          <w:ilvl w:val="0"/>
          <w:numId w:val="3"/>
        </w:numPr>
        <w:autoSpaceDE/>
        <w:autoSpaceDN/>
        <w:adjustRightInd/>
        <w:contextualSpacing/>
        <w:rPr>
          <w:rFonts w:ascii="Calibri" w:hAnsi="Calibri"/>
          <w:b/>
          <w:sz w:val="36"/>
          <w:szCs w:val="36"/>
        </w:rPr>
      </w:pPr>
      <w:r>
        <w:rPr>
          <w:rFonts w:ascii="Calibri" w:hAnsi="Calibri"/>
          <w:b/>
          <w:sz w:val="36"/>
          <w:szCs w:val="36"/>
        </w:rPr>
        <w:lastRenderedPageBreak/>
        <w:t>Übung Hauptmelder</w:t>
      </w:r>
    </w:p>
    <w:p w14:paraId="1F2C0A24" w14:textId="77777777" w:rsidR="007F7A4B" w:rsidRPr="00E81CAD" w:rsidRDefault="007F7A4B" w:rsidP="007F7A4B">
      <w:pPr>
        <w:pStyle w:val="Listenabsatz"/>
        <w:widowControl/>
        <w:autoSpaceDE/>
        <w:autoSpaceDN/>
        <w:adjustRightInd/>
        <w:ind w:left="720" w:firstLine="0"/>
        <w:contextualSpacing/>
        <w:rPr>
          <w:rFonts w:ascii="Calibri" w:hAnsi="Calibri"/>
          <w:b/>
          <w:sz w:val="28"/>
          <w:szCs w:val="28"/>
        </w:rPr>
      </w:pPr>
    </w:p>
    <w:p w14:paraId="778DBD53" w14:textId="77CC2383" w:rsidR="007F7A4B" w:rsidRDefault="00314968" w:rsidP="009205DE">
      <w:pPr>
        <w:pStyle w:val="Listenabsatz"/>
        <w:widowControl/>
        <w:autoSpaceDE/>
        <w:autoSpaceDN/>
        <w:adjustRightInd/>
        <w:contextualSpacing/>
        <w:rPr>
          <w:rFonts w:ascii="Calibri" w:hAnsi="Calibri" w:cs="Calibri"/>
          <w:i/>
          <w:noProof/>
          <w:sz w:val="26"/>
          <w:szCs w:val="26"/>
        </w:rPr>
      </w:pPr>
      <w:r>
        <w:rPr>
          <w:rFonts w:ascii="Calibri" w:hAnsi="Calibri" w:cs="Calibri"/>
          <w:i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7071C72E" wp14:editId="74AEFA7A">
                <wp:simplePos x="0" y="0"/>
                <wp:positionH relativeFrom="column">
                  <wp:posOffset>3570605</wp:posOffset>
                </wp:positionH>
                <wp:positionV relativeFrom="paragraph">
                  <wp:posOffset>4387215</wp:posOffset>
                </wp:positionV>
                <wp:extent cx="628650" cy="196850"/>
                <wp:effectExtent l="0" t="0" r="0" b="0"/>
                <wp:wrapNone/>
                <wp:docPr id="50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196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8128E7" w14:textId="77777777" w:rsidR="00243748" w:rsidRPr="00243748" w:rsidRDefault="00243748" w:rsidP="0024374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71C72E" id="Text Box 9" o:spid="_x0000_s1031" type="#_x0000_t202" style="position:absolute;left:0;text-align:left;margin-left:281.15pt;margin-top:345.45pt;width:49.5pt;height:15.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BLnKQIAAFcEAAAOAAAAZHJzL2Uyb0RvYy54bWysVG2P2jAM/j5p/yHK91FAwKCinG7cmCbd&#10;XqS7/YCQpm20NM6cQMt+/ZyU49jbl2n9ENmx89h+bHd907eGHRV6Dbbgk9GYM2UllNrWBf/yuHu1&#10;5MwHYUthwKqCn5TnN5uXL9ady9UUGjClQkYg1uedK3gTgsuzzMtGtcKPwClLxgqwFYFUrLMSRUfo&#10;rcmm4/Ei6wBLhyCV93R7Nxj5JuFXlZLhU1V5FZgpOOUW0onp3Mcz26xFXqNwjZbnNMQ/ZNEKbSno&#10;BepOBMEOqH+DarVE8FCFkYQ2g6rSUqUaqJrJ+JdqHhrhVKqFyPHuQpP/f7Dy4/EzMl0WfE70WNFS&#10;jx5VH9gb6Nkq0tM5n5PXgyO/0NM1tTmV6t09yK+eWdg2wtbqFhG6RomS0pvEl9nV0wHHR5B99wFK&#10;CiMOARJQX2EbuSM2GKFTHqdLa2Iqki4X0+UiZijJNFktliTHCCJ/euzQh3cKWhaFgiN1PoGL470P&#10;g+uTS4zlwehyp41JCtb7rUF2FDQlu/Sd0X9yM5Z1BV/Np/Oh/r9CjNP3J4hWBxp3o9uCLy9OIo+s&#10;vbUlpSnyILQZZKrO2DONkbmBw9Dv+6FhMUCkeA/liXhFGKabtpGEBvA7Zx1NdsH9t4NAxZl5b6k3&#10;q8lsFlchKbP56ykpeG3ZX1uElQRV8MDZIG7DsD4Hh7puKNIwDRZuqZ+VTlw/Z3VOn6Y3deu8aXE9&#10;rvXk9fw/2PwAAAD//wMAUEsDBBQABgAIAAAAIQCd0Pth4QAAAAsBAAAPAAAAZHJzL2Rvd25yZXYu&#10;eG1sTI/LTsMwEEX3SPyDNUhsEHWSgtuETCqEBIIdFARbN3aTCD+C7abh7xlWsJyZozvn1pvZGjbp&#10;EAfvEPJFBky71qvBdQhvr/eXa2AxSaek8U4jfOsIm+b0pJaV8kf3oqdt6hiFuFhJhD6lseI8tr22&#10;Mi78qB3d9j5YmWgMHVdBHincGl5kmeBWDo4+9HLUd71uP7cHi7C+epw+4tPy+b0Ve1Omi9X08BUQ&#10;z8/m2xtgSc/pD4ZffVKHhpx2/uBUZAbhWhRLQhFEmZXAiBAip80OYVXkJfCm5v87ND8AAAD//wMA&#10;UEsBAi0AFAAGAAgAAAAhALaDOJL+AAAA4QEAABMAAAAAAAAAAAAAAAAAAAAAAFtDb250ZW50X1R5&#10;cGVzXS54bWxQSwECLQAUAAYACAAAACEAOP0h/9YAAACUAQAACwAAAAAAAAAAAAAAAAAvAQAAX3Jl&#10;bHMvLnJlbHNQSwECLQAUAAYACAAAACEA+TwS5ykCAABXBAAADgAAAAAAAAAAAAAAAAAuAgAAZHJz&#10;L2Uyb0RvYy54bWxQSwECLQAUAAYACAAAACEAndD7YeEAAAALAQAADwAAAAAAAAAAAAAAAACDBAAA&#10;ZHJzL2Rvd25yZXYueG1sUEsFBgAAAAAEAAQA8wAAAJEFAAAAAA==&#10;">
                <v:textbox>
                  <w:txbxContent>
                    <w:p w14:paraId="0C8128E7" w14:textId="77777777" w:rsidR="00243748" w:rsidRPr="00243748" w:rsidRDefault="00243748" w:rsidP="00243748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 w:cs="Calibri"/>
          <w:i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57F331EF" wp14:editId="6E7A554F">
                <wp:simplePos x="0" y="0"/>
                <wp:positionH relativeFrom="column">
                  <wp:posOffset>5113655</wp:posOffset>
                </wp:positionH>
                <wp:positionV relativeFrom="paragraph">
                  <wp:posOffset>4387215</wp:posOffset>
                </wp:positionV>
                <wp:extent cx="628650" cy="196850"/>
                <wp:effectExtent l="0" t="0" r="0" b="0"/>
                <wp:wrapNone/>
                <wp:docPr id="49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196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5C25AC" w14:textId="77777777" w:rsidR="00243748" w:rsidRPr="00243748" w:rsidRDefault="00243748" w:rsidP="0024374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0</w:t>
                            </w:r>
                            <w:r w:rsidRPr="00243748">
                              <w:rPr>
                                <w:sz w:val="16"/>
                                <w:szCs w:val="16"/>
                              </w:rPr>
                              <w:t>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F331EF" id="Text Box 8" o:spid="_x0000_s1032" type="#_x0000_t202" style="position:absolute;left:0;text-align:left;margin-left:402.65pt;margin-top:345.45pt;width:49.5pt;height:15.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X/lKwIAAFcEAAAOAAAAZHJzL2Uyb0RvYy54bWysVG2P2jAM/j5p/yHK91FAwKCinG7cmCbd&#10;XqS7/QCTpm20NM6SQMt+/ZyU49jbl2n9ENmx89h+bHd907eaHaXzCk3BJ6MxZ9IILJWpC/7lcfdq&#10;yZkPYErQaGTBT9Lzm83LF+vO5nKKDepSOkYgxuedLXgTgs2zzItGtuBHaKUhY4WuhUCqq7PSQUfo&#10;rc6m4/Ei69CV1qGQ3tPt3WDkm4RfVVKET1XlZWC64JRbSKdL5z6e2WYNee3ANkqc04B/yKIFZSjo&#10;BeoOArCDU79BtUo49FiFkcA2w6pSQqYaqJrJ+JdqHhqwMtVC5Hh7ocn/P1jx8fjZMVUWfLbizEBL&#10;PXqUfWBvsGfLSE9nfU5eD5b8Qk/X1OZUqrf3KL56ZnDbgKnlrXPYNRJKSm8SX2ZXTwccH0H23Qcs&#10;KQwcAiagvnJt5I7YYIRObTpdWhNTEXS5mC4Xc7IIMk1WiyXJMQLkT4+t8+GdxJZFoeCOOp/A4Xjv&#10;w+D65BJjedSq3Cmtk+Lq/VY7dgSakl36zug/uWnDuoKv5tP5UP9fIcbp+xNEqwKNu1ZtwZcXJ8gj&#10;a29NSWlCHkDpQabqtDnTGJkbOAz9vk8NW8QAkeI9lifi1eEw3bSNJDTovnPW0WQX3H87gJOc6feG&#10;erOazGZxFZIym7+ekuKuLftrCxhBUAUPnA3iNgzrc7BO1Q1FGqbB4C31s1KJ6+eszunT9KZunTct&#10;rse1nrye/webHwAAAP//AwBQSwMEFAAGAAgAAAAhANdVrrXhAAAACwEAAA8AAABkcnMvZG93bnJl&#10;di54bWxMj8tOwzAQRfdI/IM1SGxQa/dBWoc4FUIC0R20CLZuPE0iYjvYbhr+nmEFy5m5OnNusRlt&#10;xwYMsfVOwWwqgKGrvGldreBt/zhZA4tJO6M771DBN0bYlJcXhc6NP7tXHHapZgRxMdcKmpT6nPNY&#10;NWh1nPoeHd2OPlidaAw1N0GfCW47Phci41a3jj40useHBqvP3ckqWC+fh4+4Xby8V9mxk+lmNTx9&#10;BaWur8b7O2AJx/QXhl99UoeSnA7+5ExkHTHE7YKiCjIpJDBKSLGkzUHBaj6TwMuC/+9Q/gAAAP//&#10;AwBQSwECLQAUAAYACAAAACEAtoM4kv4AAADhAQAAEwAAAAAAAAAAAAAAAAAAAAAAW0NvbnRlbnRf&#10;VHlwZXNdLnhtbFBLAQItABQABgAIAAAAIQA4/SH/1gAAAJQBAAALAAAAAAAAAAAAAAAAAC8BAABf&#10;cmVscy8ucmVsc1BLAQItABQABgAIAAAAIQDdKX/lKwIAAFcEAAAOAAAAAAAAAAAAAAAAAC4CAABk&#10;cnMvZTJvRG9jLnhtbFBLAQItABQABgAIAAAAIQDXVa614QAAAAsBAAAPAAAAAAAAAAAAAAAAAIUE&#10;AABkcnMvZG93bnJldi54bWxQSwUGAAAAAAQABADzAAAAkwUAAAAA&#10;">
                <v:textbox>
                  <w:txbxContent>
                    <w:p w14:paraId="085C25AC" w14:textId="77777777" w:rsidR="00243748" w:rsidRPr="00243748" w:rsidRDefault="00243748" w:rsidP="00243748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0</w:t>
                      </w:r>
                      <w:r w:rsidRPr="00243748">
                        <w:rPr>
                          <w:sz w:val="16"/>
                          <w:szCs w:val="16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 w:cs="Calibri"/>
          <w:i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27CF9257" wp14:editId="662B8E84">
                <wp:simplePos x="0" y="0"/>
                <wp:positionH relativeFrom="column">
                  <wp:posOffset>5120005</wp:posOffset>
                </wp:positionH>
                <wp:positionV relativeFrom="paragraph">
                  <wp:posOffset>4603115</wp:posOffset>
                </wp:positionV>
                <wp:extent cx="628650" cy="196850"/>
                <wp:effectExtent l="0" t="0" r="0" b="0"/>
                <wp:wrapNone/>
                <wp:docPr id="48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196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BFDA89" w14:textId="77777777" w:rsidR="00243748" w:rsidRPr="00243748" w:rsidRDefault="00243748" w:rsidP="0024374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0</w:t>
                            </w:r>
                            <w:r w:rsidRPr="00243748">
                              <w:rPr>
                                <w:sz w:val="16"/>
                                <w:szCs w:val="16"/>
                              </w:rPr>
                              <w:t>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CF9257" id="Text Box 6" o:spid="_x0000_s1033" type="#_x0000_t202" style="position:absolute;left:0;text-align:left;margin-left:403.15pt;margin-top:362.45pt;width:49.5pt;height:15.5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pbQKwIAAFcEAAAOAAAAZHJzL2Uyb0RvYy54bWysVM1u2zAMvg/YOwi6L06CJE2MOEWXLsOA&#10;rhvQ7gFkWY6FyaJGKbG7px8lp2n2dxnmg0CK1EfyI+n1dd8adlToNdiCT0ZjzpSVUGm7L/iXx92b&#10;JWc+CFsJA1YV/El5fr15/WrduVxNoQFTKWQEYn3euYI3Ibg8y7xsVCv8CJyyZKwBWxFIxX1WoegI&#10;vTXZdDxeZB1g5RCk8p5ubwcj3yT8ulYyfKprrwIzBafcQjoxnWU8s81a5HsUrtHylIb4hyxaoS0F&#10;PUPdiiDYAfVvUK2WCB7qMJLQZlDXWqpUA1UzGf9SzUMjnEq1EDnenWny/w9W3h8/I9NVwWfUKSta&#10;6tGj6gN7Cz1bRHo653PyenDkF3q6pjanUr27A/nVMwvbRti9ukGErlGiovQm8WV28XTA8RGk7D5C&#10;RWHEIUAC6mtsI3fEBiN0atPTuTUxFUmXi+lyMSeLJNNktViSHCOI/PmxQx/eK2hZFAqO1PkELo53&#10;Pgyuzy4xlgejq502Jim4L7cG2VHQlOzSd0L/yc1Y1hV8NZ/Oh/r/CjFO358gWh1o3I1uC748O4k8&#10;svbOVpSmyIPQZpCpOmNPNEbmBg5DX/apYVcxQKS4hOqJeEUYppu2kYQG8DtnHU12wf23g0DFmflg&#10;qTeryWwWVyEps/nVlBS8tJSXFmElQRU8cDaI2zCsz8Gh3jcUaZgGCzfUz1onrl+yOqVP05u6ddq0&#10;uB6XevJ6+R9sfgAAAP//AwBQSwMEFAAGAAgAAAAhACHYnHTgAAAACwEAAA8AAABkcnMvZG93bnJl&#10;di54bWxMj8tOwzAQRfdI/IM1SGwQtWmbtAlxKoQEojsoCLZuPE0i/Ai2m4a/Z1jBcu5cnTlTbSZr&#10;2Igh9t5JuJkJYOgar3vXSnh7fbheA4tJOa2MdyjhGyNs6vOzSpXan9wLjrvUMoK4WCoJXUpDyXls&#10;OrQqzvyAjnYHH6xKNIaW66BOBLeGz4XIuVW9owudGvC+w+Zzd7QS1sun8SNuF8/vTX4wRbpajY9f&#10;QcrLi+nuFljCKf2V4Vef1KEmp70/Oh2ZIYbIF1SVsJovC2DUKERGyZ6SLCuA1xX//0P9AwAA//8D&#10;AFBLAQItABQABgAIAAAAIQC2gziS/gAAAOEBAAATAAAAAAAAAAAAAAAAAAAAAABbQ29udGVudF9U&#10;eXBlc10ueG1sUEsBAi0AFAAGAAgAAAAhADj9If/WAAAAlAEAAAsAAAAAAAAAAAAAAAAALwEAAF9y&#10;ZWxzLy5yZWxzUEsBAi0AFAAGAAgAAAAhAFL+ltArAgAAVwQAAA4AAAAAAAAAAAAAAAAALgIAAGRy&#10;cy9lMm9Eb2MueG1sUEsBAi0AFAAGAAgAAAAhACHYnHTgAAAACwEAAA8AAAAAAAAAAAAAAAAAhQQA&#10;AGRycy9kb3ducmV2LnhtbFBLBQYAAAAABAAEAPMAAACSBQAAAAA=&#10;">
                <v:textbox>
                  <w:txbxContent>
                    <w:p w14:paraId="62BFDA89" w14:textId="77777777" w:rsidR="00243748" w:rsidRPr="00243748" w:rsidRDefault="00243748" w:rsidP="00243748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0</w:t>
                      </w:r>
                      <w:r w:rsidRPr="00243748">
                        <w:rPr>
                          <w:sz w:val="16"/>
                          <w:szCs w:val="16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 w:cs="Calibri"/>
          <w:i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612DD863" wp14:editId="60D9F8E5">
                <wp:simplePos x="0" y="0"/>
                <wp:positionH relativeFrom="column">
                  <wp:posOffset>3589655</wp:posOffset>
                </wp:positionH>
                <wp:positionV relativeFrom="paragraph">
                  <wp:posOffset>4603115</wp:posOffset>
                </wp:positionV>
                <wp:extent cx="628650" cy="196850"/>
                <wp:effectExtent l="0" t="0" r="0" b="0"/>
                <wp:wrapNone/>
                <wp:docPr id="4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196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F385B0" w14:textId="77777777" w:rsidR="00243748" w:rsidRPr="00243748" w:rsidRDefault="00243748" w:rsidP="0024374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2DD863" id="Text Box 7" o:spid="_x0000_s1034" type="#_x0000_t202" style="position:absolute;left:0;text-align:left;margin-left:282.65pt;margin-top:362.45pt;width:49.5pt;height:15.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zlFKwIAAFcEAAAOAAAAZHJzL2Uyb0RvYy54bWysVNtu2zAMfR+wfxD0vjgJcjXiFF26DAO6&#10;bkC7D5Bl2RYmiZqkxM6+fpScptntZZgfBFKkDslD0pubXityFM5LMAWdjMaUCMOhkqYp6Jen/ZsV&#10;JT4wUzEFRhT0JDy92b5+telsLqbQgqqEIwhifN7ZgrYh2DzLPG+FZn4EVhg01uA0C6i6Jqsc6xBd&#10;q2w6Hi+yDlxlHXDhPd7eDUa6Tfh1LXj4VNdeBKIKirmFdLp0lvHMthuWN47ZVvJzGuwfstBMGgx6&#10;gbpjgZGDk79BackdeKjDiIPOoK4lF6kGrGYy/qWax5ZZkWpBcry90OT/Hyx/OH52RFYFnS0pMUxj&#10;j55EH8hb6Mky0tNZn6PXo0W/0OM1tjmV6u098K+eGNi1zDTi1jnoWsEqTG8SX2ZXTwccH0HK7iNU&#10;GIYdAiSgvnY6codsEETHNp0urYmpcLxcTFeLOVo4mibrxQrlGIHlz4+t8+G9AE2iUFCHnU/g7Hjv&#10;w+D67BJjeVCy2kulkuKacqccOTKckn36zug/uSlDuoKu59P5UP9fIcbp+xOElgHHXUld0NXFieWR&#10;tXemwjRZHphUg4zVKXOmMTI3cBj6sk8NW8UAkeISqhPy6mCYbtxGFFpw3ynpcLIL6r8dmBOUqA8G&#10;e7OezGZxFZIymy+nqLhrS3ltYYYjVEEDJYO4C8P6HKyTTYuRhmkwcIv9rGXi+iWrc/o4valb502L&#10;63GtJ6+X/8H2BwAAAP//AwBQSwMEFAAGAAgAAAAhAG8UMonhAAAACwEAAA8AAABkcnMvZG93bnJl&#10;di54bWxMj8FOwzAMhu9IvENkJC5oS9nabC1NJ4QEYjfYEFyzxmsrmqQkWVfeHnOCo39/+v253Eym&#10;ZyP60Dkr4XaeAENbO93ZRsLb/nG2Bhaislr1zqKEbwywqS4vSlVod7avOO5iw6jEhkJJaGMcCs5D&#10;3aJRYe4GtLQ7Om9UpNE3XHt1pnLT80WSCG5UZ+lCqwZ8aLH+3J2MhHX6PH6E7fLlvRbHPo83q/Hp&#10;y0t5fTXd3wGLOMU/GH71SR0qcjq4k9WB9RIykS0JlbBapDkwIoRIKTlQkmU58Krk/3+ofgAAAP//&#10;AwBQSwECLQAUAAYACAAAACEAtoM4kv4AAADhAQAAEwAAAAAAAAAAAAAAAAAAAAAAW0NvbnRlbnRf&#10;VHlwZXNdLnhtbFBLAQItABQABgAIAAAAIQA4/SH/1gAAAJQBAAALAAAAAAAAAAAAAAAAAC8BAABf&#10;cmVscy8ucmVsc1BLAQItABQABgAIAAAAIQCBAzlFKwIAAFcEAAAOAAAAAAAAAAAAAAAAAC4CAABk&#10;cnMvZTJvRG9jLnhtbFBLAQItABQABgAIAAAAIQBvFDKJ4QAAAAsBAAAPAAAAAAAAAAAAAAAAAIUE&#10;AABkcnMvZG93bnJldi54bWxQSwUGAAAAAAQABADzAAAAkwUAAAAA&#10;">
                <v:textbox>
                  <w:txbxContent>
                    <w:p w14:paraId="3EF385B0" w14:textId="77777777" w:rsidR="00243748" w:rsidRPr="00243748" w:rsidRDefault="00243748" w:rsidP="00243748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 w:cs="Calibri"/>
          <w:i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36D3446D" wp14:editId="08A45F20">
                <wp:simplePos x="0" y="0"/>
                <wp:positionH relativeFrom="column">
                  <wp:posOffset>2275205</wp:posOffset>
                </wp:positionH>
                <wp:positionV relativeFrom="paragraph">
                  <wp:posOffset>4203065</wp:posOffset>
                </wp:positionV>
                <wp:extent cx="628650" cy="196850"/>
                <wp:effectExtent l="0" t="0" r="0" b="0"/>
                <wp:wrapNone/>
                <wp:docPr id="4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196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565C36" w14:textId="77777777" w:rsidR="00243748" w:rsidRPr="00243748" w:rsidRDefault="00243748" w:rsidP="0024374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D3446D" id="Text Box 5" o:spid="_x0000_s1035" type="#_x0000_t202" style="position:absolute;left:0;text-align:left;margin-left:179.15pt;margin-top:330.95pt;width:49.5pt;height:15.5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6SWKwIAAFcEAAAOAAAAZHJzL2Uyb0RvYy54bWysVG2P2jAM/j5p/yHK91FAwKCinG7cmCbd&#10;XqS7/QCTpm20NM6SQMt+/ZyU49jbl2n9ENmx89h+bHd907eaHaXzCk3BJ6MxZ9IILJWpC/7lcfdq&#10;yZkPYErQaGTBT9Lzm83LF+vO5nKKDepSOkYgxuedLXgTgs2zzItGtuBHaKUhY4WuhUCqq7PSQUfo&#10;rc6m4/Ei69CV1qGQ3tPt3WDkm4RfVVKET1XlZWC64JRbSKdL5z6e2WYNee3ANkqc04B/yKIFZSjo&#10;BeoOArCDU79BtUo49FiFkcA2w6pSQqYaqJrJ+JdqHhqwMtVC5Hh7ocn/P1jx8fjZMVUWfLbgzEBL&#10;PXqUfWBvsGfzSE9nfU5eD5b8Qk/X1OZUqrf3KL56ZnDbgKnlrXPYNRJKSm8SX2ZXTwccH0H23Qcs&#10;KQwcAiagvnJt5I7YYIRObTpdWhNTEXS5mC4Xc7IIMk1WiyXJMQLkT4+t8+GdxJZFoeCOOp/A4Xjv&#10;w+D65BJjedSq3Cmtk+Lq/VY7dgSakl36zug/uWnDuoKv5tP5UP9fIcbp+xNEqwKNu1ZtwZcXJ8gj&#10;a29NSWlCHkDpQabqtDnTGJkbOAz9vk8NW8UAkeI9lifi1eEw3bSNJDTovnPW0WQX3H87gJOc6feG&#10;erOazGZxFZIym7+ekuKuLftrCxhBUAUPnA3iNgzrc7BO1Q1FGqbB4C31s1KJ6+eszunT9KZunTct&#10;rse1nrye/webHwAAAP//AwBQSwMEFAAGAAgAAAAhALpSPBXhAAAACwEAAA8AAABkcnMvZG93bnJl&#10;di54bWxMj8tOwzAQRfdI/IM1SGwQddq0aRLiVAgJBDtoK9i68TSJ8CPYbhr+nmEFy7lzdOdMtZmM&#10;ZiP60DsrYD5LgKFtnOptK2C/e7zNgYUorZLaWRTwjQE29eVFJUvlzvYNx21sGZXYUEoBXYxDyXlo&#10;OjQyzNyAlnZH542MNPqWKy/PVG40XyRJxo3sLV3o5IAPHTaf25MRkC+fx4/wkr6+N9lRF/FmPT59&#10;eSGur6b7O2ARp/gHw68+qUNNTgd3siowLSBd5SmhArJsXgAjYrlaU3KgpFgUwOuK//+h/gEAAP//&#10;AwBQSwECLQAUAAYACAAAACEAtoM4kv4AAADhAQAAEwAAAAAAAAAAAAAAAAAAAAAAW0NvbnRlbnRf&#10;VHlwZXNdLnhtbFBLAQItABQABgAIAAAAIQA4/SH/1gAAAJQBAAALAAAAAAAAAAAAAAAAAC8BAABf&#10;cmVscy8ucmVsc1BLAQItABQABgAIAAAAIQBxA6SWKwIAAFcEAAAOAAAAAAAAAAAAAAAAAC4CAABk&#10;cnMvZTJvRG9jLnhtbFBLAQItABQABgAIAAAAIQC6UjwV4QAAAAsBAAAPAAAAAAAAAAAAAAAAAIUE&#10;AABkcnMvZG93bnJldi54bWxQSwUGAAAAAAQABADzAAAAkwUAAAAA&#10;">
                <v:textbox>
                  <w:txbxContent>
                    <w:p w14:paraId="3A565C36" w14:textId="77777777" w:rsidR="00243748" w:rsidRPr="00243748" w:rsidRDefault="00243748" w:rsidP="00243748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 w:cs="Calibri"/>
          <w:i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61F4EA1B" wp14:editId="0D75D4EE">
                <wp:simplePos x="0" y="0"/>
                <wp:positionH relativeFrom="column">
                  <wp:posOffset>5107305</wp:posOffset>
                </wp:positionH>
                <wp:positionV relativeFrom="paragraph">
                  <wp:posOffset>4196715</wp:posOffset>
                </wp:positionV>
                <wp:extent cx="628650" cy="196850"/>
                <wp:effectExtent l="0" t="0" r="0" b="0"/>
                <wp:wrapNone/>
                <wp:docPr id="45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196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26869D" w14:textId="77777777" w:rsidR="009205DE" w:rsidRPr="00243748" w:rsidRDefault="009205D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243748">
                              <w:rPr>
                                <w:sz w:val="16"/>
                                <w:szCs w:val="16"/>
                              </w:rPr>
                              <w:t>5V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F4EA1B" id="Text Box 4" o:spid="_x0000_s1036" type="#_x0000_t202" style="position:absolute;left:0;text-align:left;margin-left:402.15pt;margin-top:330.45pt;width:49.5pt;height:15.5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uZIKwIAAFgEAAAOAAAAZHJzL2Uyb0RvYy54bWysVNtu2zAMfR+wfxD0vjgOkiwx4hRdugwD&#10;ugvQ7gNkWbaFSaImKbGzrx8lp2l2exnmB4EUqUPykPTmZtCKHIXzEkxJ88mUEmE41NK0Jf3yuH+1&#10;osQHZmqmwIiSnoSnN9uXLza9LcQMOlC1cARBjC96W9IuBFtkmeed0MxPwAqDxgacZgFV12a1Yz2i&#10;a5XNptNl1oOrrQMuvMfbu9FItwm/aQQPn5rGi0BUSTG3kE6Xziqe2XbDitYx20l+ToP9QxaaSYNB&#10;L1B3LDBycPI3KC25Aw9NmHDQGTSN5CLVgNXk01+qeeiYFakWJMfbC03+/8Hyj8fPjsi6pPMFJYZp&#10;7NGjGAJ5AwOZR3p66wv0erDoFwa8xjanUr29B/7VEwO7jplW3DoHfSdYjenl8WV29XTE8RGk6j9A&#10;jWHYIUACGhqnI3fIBkF0bNPp0pqYCsfL5Wy1XKCFoylfL1coxwiseHpsnQ/vBGgShZI67HwCZ8d7&#10;H0bXJ5cYy4OS9V4qlRTXVjvlyJHhlOzTd0b/yU0Z0pd0vZgtxvr/CjFN358gtAw47krqkq4uTqyI&#10;rL01NabJisCkGmWsTpkzjZG5kcMwVENqWJ4oiBxXUJ+QWAfjeOM6otCB+05Jj6NdUv/twJygRL03&#10;2Jx1Pp/HXUjKfPF6hoq7tlTXFmY4QpU0UDKKuzDuz8E62XYYaRwHA7fY0EYmsp+zOueP45vadV61&#10;uB/XevJ6/iFsfwAAAP//AwBQSwMEFAAGAAgAAAAhAM/bYEzfAAAACwEAAA8AAABkcnMvZG93bnJl&#10;di54bWxMj8FOwzAMhu9IvENkJC6IJaNTWUrTCSGB4AYDwTVrsrYicUqSdeXtMSc4+vevz5/rzewd&#10;m2xMQ0AFy4UAZrENZsBOwdvr/eUaWMoajXYBrYJvm2DTnJ7UujLhiC922uaOEQRTpRX0OY8V56nt&#10;rddpEUaLtNuH6HWmMXbcRH0kuHf8SoiSez0gXej1aO96235uD17BevU4faSn4vm9LfdO5ovr6eEr&#10;KnV+Nt/eAMt2zn9l+NUndWjIaRcOaBJzxBCrgqoKylJIYNSQoqBkR4lcSuBNzf//0PwAAAD//wMA&#10;UEsBAi0AFAAGAAgAAAAhALaDOJL+AAAA4QEAABMAAAAAAAAAAAAAAAAAAAAAAFtDb250ZW50X1R5&#10;cGVzXS54bWxQSwECLQAUAAYACAAAACEAOP0h/9YAAACUAQAACwAAAAAAAAAAAAAAAAAvAQAAX3Jl&#10;bHMvLnJlbHNQSwECLQAUAAYACAAAACEAt8LmSCsCAABYBAAADgAAAAAAAAAAAAAAAAAuAgAAZHJz&#10;L2Uyb0RvYy54bWxQSwECLQAUAAYACAAAACEAz9tgTN8AAAALAQAADwAAAAAAAAAAAAAAAACFBAAA&#10;ZHJzL2Rvd25yZXYueG1sUEsFBgAAAAAEAAQA8wAAAJEFAAAAAA==&#10;">
                <v:textbox>
                  <w:txbxContent>
                    <w:p w14:paraId="3E26869D" w14:textId="77777777" w:rsidR="009205DE" w:rsidRPr="00243748" w:rsidRDefault="009205DE">
                      <w:pPr>
                        <w:rPr>
                          <w:sz w:val="16"/>
                          <w:szCs w:val="16"/>
                        </w:rPr>
                      </w:pPr>
                      <w:r w:rsidRPr="00243748">
                        <w:rPr>
                          <w:sz w:val="16"/>
                          <w:szCs w:val="16"/>
                        </w:rPr>
                        <w:t>5V</w:t>
                      </w:r>
                    </w:p>
                  </w:txbxContent>
                </v:textbox>
              </v:shape>
            </w:pict>
          </mc:Fallback>
        </mc:AlternateContent>
      </w:r>
      <w:r w:rsidRPr="009205DE">
        <w:rPr>
          <w:rFonts w:ascii="Calibri" w:hAnsi="Calibri" w:cs="Calibri"/>
          <w:i/>
          <w:noProof/>
          <w:sz w:val="26"/>
          <w:szCs w:val="26"/>
        </w:rPr>
        <w:drawing>
          <wp:inline distT="0" distB="0" distL="0" distR="0" wp14:anchorId="63BB267E" wp14:editId="13808AB1">
            <wp:extent cx="5975350" cy="5010150"/>
            <wp:effectExtent l="0" t="0" r="0" b="0"/>
            <wp:docPr id="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51D7B" w14:textId="69139216" w:rsidR="0094738B" w:rsidRDefault="00314968" w:rsidP="009205DE">
      <w:pPr>
        <w:pStyle w:val="Listenabsatz"/>
        <w:widowControl/>
        <w:autoSpaceDE/>
        <w:autoSpaceDN/>
        <w:adjustRightInd/>
        <w:contextualSpacing/>
        <w:rPr>
          <w:rFonts w:ascii="Calibri" w:hAnsi="Calibri" w:cs="Calibri"/>
          <w:i/>
          <w:noProof/>
          <w:sz w:val="26"/>
          <w:szCs w:val="26"/>
        </w:rPr>
      </w:pPr>
      <w:r w:rsidRPr="0094738B">
        <w:rPr>
          <w:rFonts w:ascii="Calibri" w:hAnsi="Calibri" w:cs="Calibri"/>
          <w:i/>
          <w:noProof/>
          <w:sz w:val="26"/>
          <w:szCs w:val="26"/>
        </w:rPr>
        <w:lastRenderedPageBreak/>
        <w:drawing>
          <wp:inline distT="0" distB="0" distL="0" distR="0" wp14:anchorId="1DC0A5B7" wp14:editId="040C5B34">
            <wp:extent cx="5010150" cy="7867650"/>
            <wp:effectExtent l="0" t="0" r="0" b="0"/>
            <wp:docPr id="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786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8A2C5" w14:textId="71028EE4" w:rsidR="0062185C" w:rsidRDefault="00314968" w:rsidP="009205DE">
      <w:pPr>
        <w:pStyle w:val="Listenabsatz"/>
        <w:widowControl/>
        <w:autoSpaceDE/>
        <w:autoSpaceDN/>
        <w:adjustRightInd/>
        <w:contextualSpacing/>
        <w:rPr>
          <w:rFonts w:ascii="Calibri" w:hAnsi="Calibri" w:cs="Calibri"/>
          <w:i/>
          <w:sz w:val="26"/>
          <w:szCs w:val="26"/>
        </w:rPr>
      </w:pPr>
      <w:r>
        <w:rPr>
          <w:rFonts w:ascii="Calibri" w:hAnsi="Calibri" w:cs="Calibri"/>
          <w:i/>
          <w:noProof/>
          <w:sz w:val="26"/>
          <w:szCs w:val="26"/>
        </w:rPr>
        <w:lastRenderedPageBreak/>
        <w:drawing>
          <wp:inline distT="0" distB="0" distL="0" distR="0" wp14:anchorId="02A20D37" wp14:editId="6146B7B5">
            <wp:extent cx="4019550" cy="3016250"/>
            <wp:effectExtent l="0" t="0" r="0" b="0"/>
            <wp:docPr id="6" name="Bild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9240E" w14:textId="77777777" w:rsidR="0094738B" w:rsidRPr="007F7A4B" w:rsidRDefault="00F161E1" w:rsidP="0094738B">
      <w:pPr>
        <w:pStyle w:val="Listenabsatz"/>
        <w:widowControl/>
        <w:numPr>
          <w:ilvl w:val="0"/>
          <w:numId w:val="3"/>
        </w:numPr>
        <w:autoSpaceDE/>
        <w:autoSpaceDN/>
        <w:adjustRightInd/>
        <w:contextualSpacing/>
        <w:rPr>
          <w:rFonts w:ascii="Calibri" w:hAnsi="Calibri"/>
          <w:b/>
          <w:sz w:val="36"/>
          <w:szCs w:val="36"/>
        </w:rPr>
      </w:pPr>
      <w:r>
        <w:rPr>
          <w:rFonts w:ascii="Calibri" w:hAnsi="Calibri" w:cs="Calibri"/>
          <w:i/>
          <w:sz w:val="26"/>
          <w:szCs w:val="26"/>
        </w:rPr>
        <w:br w:type="page"/>
      </w:r>
      <w:r w:rsidR="0094738B">
        <w:rPr>
          <w:rFonts w:ascii="Calibri" w:hAnsi="Calibri"/>
          <w:b/>
          <w:sz w:val="36"/>
          <w:szCs w:val="36"/>
        </w:rPr>
        <w:lastRenderedPageBreak/>
        <w:t>Übung Thermo Differenzialmelder</w:t>
      </w:r>
    </w:p>
    <w:p w14:paraId="7028E14F" w14:textId="77777777" w:rsidR="002A2FFA" w:rsidRDefault="002A2FFA" w:rsidP="002A2FFA">
      <w:pPr>
        <w:pStyle w:val="Listenabsatz"/>
        <w:widowControl/>
        <w:autoSpaceDE/>
        <w:autoSpaceDN/>
        <w:adjustRightInd/>
        <w:contextualSpacing/>
        <w:rPr>
          <w:rFonts w:ascii="Calibri" w:hAnsi="Calibri" w:cs="Calibri"/>
          <w:i/>
          <w:sz w:val="26"/>
          <w:szCs w:val="26"/>
        </w:rPr>
      </w:pPr>
    </w:p>
    <w:p w14:paraId="6B5884B0" w14:textId="545BA288" w:rsidR="0094738B" w:rsidRDefault="00314968" w:rsidP="002A2FFA">
      <w:pPr>
        <w:pStyle w:val="Listenabsatz"/>
        <w:widowControl/>
        <w:autoSpaceDE/>
        <w:autoSpaceDN/>
        <w:adjustRightInd/>
        <w:contextualSpacing/>
        <w:rPr>
          <w:rFonts w:ascii="Calibri" w:hAnsi="Calibri" w:cs="Calibri"/>
          <w:i/>
          <w:noProof/>
          <w:sz w:val="26"/>
          <w:szCs w:val="26"/>
        </w:rPr>
      </w:pPr>
      <w:r>
        <w:rPr>
          <w:rFonts w:ascii="Calibri" w:hAnsi="Calibri" w:cs="Calibri"/>
          <w:i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0BC5E5DA" wp14:editId="69CF64D1">
                <wp:simplePos x="0" y="0"/>
                <wp:positionH relativeFrom="column">
                  <wp:posOffset>2065655</wp:posOffset>
                </wp:positionH>
                <wp:positionV relativeFrom="paragraph">
                  <wp:posOffset>3890010</wp:posOffset>
                </wp:positionV>
                <wp:extent cx="628650" cy="196850"/>
                <wp:effectExtent l="0" t="0" r="0" b="0"/>
                <wp:wrapNone/>
                <wp:docPr id="44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196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7F9F55" w14:textId="77777777" w:rsidR="00B6353C" w:rsidRPr="00243748" w:rsidRDefault="00B6353C" w:rsidP="00B6353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5,2</w:t>
                            </w:r>
                            <w:r w:rsidRPr="00243748">
                              <w:rPr>
                                <w:sz w:val="16"/>
                                <w:szCs w:val="16"/>
                              </w:rPr>
                              <w:t>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C5E5DA" id="Text Box 12" o:spid="_x0000_s1037" type="#_x0000_t202" style="position:absolute;left:0;text-align:left;margin-left:162.65pt;margin-top:306.3pt;width:49.5pt;height:15.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rMnLAIAAFkEAAAOAAAAZHJzL2Uyb0RvYy54bWysVNtu2zAMfR+wfxD0vjg2kiwx4hRdugwD&#10;ugvQ7gNkWY6FSaImKbGzrx8lp2l2exnmB4EUqUPykPT6ZtCKHIXzEkxF88mUEmE4NNLsK/rlcfdq&#10;SYkPzDRMgREVPQlPbzYvX6x7W4oCOlCNcARBjC97W9EuBFtmmeed0MxPwAqDxhacZgFVt88ax3pE&#10;1yorptNF1oNrrAMuvMfbu9FINwm/bQUPn9rWi0BURTG3kE6Xzjqe2WbNyr1jtpP8nAb7hyw0kwaD&#10;XqDuWGDk4ORvUFpyBx7aMOGgM2hbyUWqAavJp79U89AxK1ItSI63F5r8/4PlH4+fHZFNRWczSgzT&#10;2KNHMQTyBgaSF5Gf3voS3R4sOoYB77HPqVZv74F/9cTAtmNmL26dg74TrMH88vgyu3o64vgIUvcf&#10;oME47BAgAQ2t05E8pIMgOvbpdOlNzIXj5aJYLuZo4WjKV4slyjECK58eW+fDOwGaRKGiDlufwNnx&#10;3ofR9cklxvKgZLOTSiXF7eutcuTIcEx26Tuj/+SmDOkrupoX87H+v0JM0/cnCC0DzruSuqLLixMr&#10;I2tvTYNpsjIwqUYZq1PmTGNkbuQwDPWQOpYnkiPHNTQnJNbBON+4jyh04L5T0uNsV9R/OzAnKFHv&#10;DTZnlc9mcRmSMpu/LlBx15b62sIMR6iKBkpGcRvGBTpYJ/cdRhrHwcAtNrSVieznrM754/ymdp13&#10;LS7ItZ68nv8Imx8AAAD//wMAUEsDBBQABgAIAAAAIQDjsl5G4AAAAAsBAAAPAAAAZHJzL2Rvd25y&#10;ZXYueG1sTI/BTsMwDIbvSLxDZCQuiKVrSxil6YSQQOwGA8E1a7K2InFKknXl7TEnOPr3p9+f6/Xs&#10;LJtMiINHCctFBsxg6/WAnYS314fLFbCYFGplPRoJ3ybCujk9qVWl/RFfzLRNHaMSjJWS0Kc0VpzH&#10;tjdOxYUfDdJu74NTicbQcR3Ukcqd5XmWCe7UgHShV6O57037uT04CavyafqIm+L5vRV7e5MurqfH&#10;ryDl+dl8dwssmTn9wfCrT+rQkNPOH1BHZiUU+VVBqASxzAUwIsq8pGRHSVkI4E3N///Q/AAAAP//&#10;AwBQSwECLQAUAAYACAAAACEAtoM4kv4AAADhAQAAEwAAAAAAAAAAAAAAAAAAAAAAW0NvbnRlbnRf&#10;VHlwZXNdLnhtbFBLAQItABQABgAIAAAAIQA4/SH/1gAAAJQBAAALAAAAAAAAAAAAAAAAAC8BAABf&#10;cmVscy8ucmVsc1BLAQItABQABgAIAAAAIQBDwrMnLAIAAFkEAAAOAAAAAAAAAAAAAAAAAC4CAABk&#10;cnMvZTJvRG9jLnhtbFBLAQItABQABgAIAAAAIQDjsl5G4AAAAAsBAAAPAAAAAAAAAAAAAAAAAIYE&#10;AABkcnMvZG93bnJldi54bWxQSwUGAAAAAAQABADzAAAAkwUAAAAA&#10;">
                <v:textbox>
                  <w:txbxContent>
                    <w:p w14:paraId="117F9F55" w14:textId="77777777" w:rsidR="00B6353C" w:rsidRPr="00243748" w:rsidRDefault="00B6353C" w:rsidP="00B6353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5,2</w:t>
                      </w:r>
                      <w:r w:rsidRPr="00243748">
                        <w:rPr>
                          <w:sz w:val="16"/>
                          <w:szCs w:val="16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 w:cs="Calibri"/>
          <w:i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420FA015" wp14:editId="49F01DB4">
                <wp:simplePos x="0" y="0"/>
                <wp:positionH relativeFrom="column">
                  <wp:posOffset>2091055</wp:posOffset>
                </wp:positionH>
                <wp:positionV relativeFrom="paragraph">
                  <wp:posOffset>3686810</wp:posOffset>
                </wp:positionV>
                <wp:extent cx="628650" cy="196850"/>
                <wp:effectExtent l="0" t="0" r="0" b="0"/>
                <wp:wrapNone/>
                <wp:docPr id="43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196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52C9F5" w14:textId="77777777" w:rsidR="0094738B" w:rsidRPr="00243748" w:rsidRDefault="0094738B" w:rsidP="0094738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8,5</w:t>
                            </w:r>
                            <w:r w:rsidRPr="00243748">
                              <w:rPr>
                                <w:sz w:val="16"/>
                                <w:szCs w:val="16"/>
                              </w:rPr>
                              <w:t>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0FA015" id="Text Box 11" o:spid="_x0000_s1038" type="#_x0000_t202" style="position:absolute;left:0;text-align:left;margin-left:164.65pt;margin-top:290.3pt;width:49.5pt;height:15.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1f2LQIAAFkEAAAOAAAAZHJzL2Uyb0RvYy54bWysVNuO2yAQfa/Uf0C8N47dJE2sOKtttqkq&#10;bS/Sbj8AYxyjAkOBxN5+fQecpOntpaofEMMMh5lzZry+GbQiR+G8BFPRfDKlRBgOjTT7in5+3L1Y&#10;UuIDMw1TYERFn4SnN5vnz9a9LUUBHahGOIIgxpe9rWgXgi2zzPNOaOYnYIVBZwtOs4Cm22eNYz2i&#10;a5UV0+ki68E11gEX3uPp3eikm4TftoKHj23rRSCqophbSKtLax3XbLNm5d4x20l+SoP9QxaaSYOP&#10;XqDuWGDk4ORvUFpyBx7aMOGgM2hbyUWqAavJp79U89AxK1ItSI63F5r8/4PlH46fHJFNRWcvKTFM&#10;o0aPYgjkNQwkzyM/vfUlhj1YDAwDnqPOqVZv74F/8cTAtmNmL26dg74TrMH80s3s6uqI4yNI3b+H&#10;Bt9hhwAJaGidjuQhHQTRUaenizYxF46Hi2K5mKOHoytfLZa4x9wyVp4vW+fDWwGaxE1FHUqfwNnx&#10;3ocx9BwS3/KgZLOTSiXD7eutcuTIsE126Tuh/xSmDOkrupoX87H+v0JM0/cnCC0D9ruSuqLLSxAr&#10;I2tvTJO6MTCpxj1WpwwWGWmMzI0chqEekmJ5cZanhuYJiXUw9jfOI246cN8o6bG3K+q/HpgTlKh3&#10;BsVZ5bNZHIZkzOavCjTctae+9jDDEaqigZJxuw3jAB2sk/sOXxrbwcAtCtrKRHZMeczqlD/2b5Lr&#10;NGtxQK7tFPXjj7D5DgAA//8DAFBLAwQUAAYACAAAACEAaYkwxuEAAAALAQAADwAAAGRycy9kb3du&#10;cmV2LnhtbEyPy07DMBBF90j8gzVIbBB1HsWkIU6FkECwg7aCrZtMkwh7HGw3DX+PWcFyZo7unFut&#10;Z6PZhM4PliSkiwQYUmPbgToJu+3jdQHMB0Wt0pZQwjd6WNfnZ5UqW3uiN5w2oWMxhHypJPQhjCXn&#10;vunRKL+wI1K8HawzKsTRdbx16hTDjeZZkghu1EDxQ69GfOix+dwcjYRi+Tx9+Jf89b0RB70KV7fT&#10;05eT8vJivr8DFnAOfzD86kd1qKPT3h6p9UxLyLNVHlEJN0UigEVimRVxs5cg0lQAryv+v0P9AwAA&#10;//8DAFBLAQItABQABgAIAAAAIQC2gziS/gAAAOEBAAATAAAAAAAAAAAAAAAAAAAAAABbQ29udGVu&#10;dF9UeXBlc10ueG1sUEsBAi0AFAAGAAgAAAAhADj9If/WAAAAlAEAAAsAAAAAAAAAAAAAAAAALwEA&#10;AF9yZWxzLy5yZWxzUEsBAi0AFAAGAAgAAAAhAIOjV/YtAgAAWQQAAA4AAAAAAAAAAAAAAAAALgIA&#10;AGRycy9lMm9Eb2MueG1sUEsBAi0AFAAGAAgAAAAhAGmJMMbhAAAACwEAAA8AAAAAAAAAAAAAAAAA&#10;hwQAAGRycy9kb3ducmV2LnhtbFBLBQYAAAAABAAEAPMAAACVBQAAAAA=&#10;">
                <v:textbox>
                  <w:txbxContent>
                    <w:p w14:paraId="4F52C9F5" w14:textId="77777777" w:rsidR="0094738B" w:rsidRPr="00243748" w:rsidRDefault="0094738B" w:rsidP="0094738B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8,5</w:t>
                      </w:r>
                      <w:r w:rsidRPr="00243748">
                        <w:rPr>
                          <w:sz w:val="16"/>
                          <w:szCs w:val="16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Pr="0094738B">
        <w:rPr>
          <w:rFonts w:ascii="Calibri" w:hAnsi="Calibri" w:cs="Calibri"/>
          <w:i/>
          <w:noProof/>
          <w:sz w:val="26"/>
          <w:szCs w:val="26"/>
        </w:rPr>
        <w:drawing>
          <wp:inline distT="0" distB="0" distL="0" distR="0" wp14:anchorId="1DE19F25" wp14:editId="5978D5F6">
            <wp:extent cx="5924550" cy="4273550"/>
            <wp:effectExtent l="0" t="0" r="0" b="0"/>
            <wp:docPr id="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07" b="38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27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750D8" w14:textId="77777777" w:rsidR="00A86552" w:rsidRPr="00A86552" w:rsidRDefault="00A86552" w:rsidP="00A86552">
      <w:pPr>
        <w:pStyle w:val="Listenabsatz"/>
        <w:widowControl/>
        <w:autoSpaceDE/>
        <w:autoSpaceDN/>
        <w:adjustRightInd/>
        <w:ind w:left="720" w:firstLine="0"/>
        <w:contextualSpacing/>
        <w:rPr>
          <w:rFonts w:ascii="Calibri" w:hAnsi="Calibri"/>
          <w:bCs/>
          <w:sz w:val="28"/>
          <w:szCs w:val="28"/>
        </w:rPr>
      </w:pPr>
      <w:r>
        <w:rPr>
          <w:rFonts w:ascii="Calibri" w:hAnsi="Calibri" w:cs="Calibri"/>
          <w:i/>
          <w:noProof/>
          <w:sz w:val="26"/>
          <w:szCs w:val="26"/>
        </w:rPr>
        <w:br w:type="page"/>
      </w:r>
      <w:r w:rsidRPr="00A86552">
        <w:rPr>
          <w:rFonts w:ascii="Calibri" w:hAnsi="Calibri"/>
          <w:bCs/>
          <w:noProof/>
          <w:sz w:val="28"/>
          <w:szCs w:val="28"/>
        </w:rPr>
        <w:lastRenderedPageBreak/>
        <w:t>Versuchsaufbau</w:t>
      </w:r>
      <w:r>
        <w:rPr>
          <w:rFonts w:ascii="Calibri" w:hAnsi="Calibri"/>
          <w:bCs/>
          <w:noProof/>
          <w:sz w:val="28"/>
          <w:szCs w:val="28"/>
        </w:rPr>
        <w:t>:</w:t>
      </w:r>
    </w:p>
    <w:p w14:paraId="6E154083" w14:textId="77777777" w:rsidR="004805AB" w:rsidRDefault="004805AB" w:rsidP="002A2FFA">
      <w:pPr>
        <w:pStyle w:val="Listenabsatz"/>
        <w:widowControl/>
        <w:autoSpaceDE/>
        <w:autoSpaceDN/>
        <w:adjustRightInd/>
        <w:contextualSpacing/>
        <w:rPr>
          <w:rFonts w:ascii="Calibri" w:hAnsi="Calibri" w:cs="Calibri"/>
          <w:i/>
          <w:noProof/>
          <w:sz w:val="26"/>
          <w:szCs w:val="26"/>
        </w:rPr>
      </w:pPr>
    </w:p>
    <w:p w14:paraId="4058DDD2" w14:textId="13671B0C" w:rsidR="004805AB" w:rsidRDefault="00314968" w:rsidP="002A2FFA">
      <w:pPr>
        <w:pStyle w:val="Listenabsatz"/>
        <w:widowControl/>
        <w:autoSpaceDE/>
        <w:autoSpaceDN/>
        <w:adjustRightInd/>
        <w:contextualSpacing/>
        <w:rPr>
          <w:rFonts w:ascii="Calibri" w:hAnsi="Calibri" w:cs="Calibri"/>
          <w:i/>
          <w:noProof/>
          <w:sz w:val="26"/>
          <w:szCs w:val="26"/>
        </w:rPr>
      </w:pPr>
      <w:r w:rsidRPr="004805AB">
        <w:rPr>
          <w:rFonts w:ascii="Calibri" w:hAnsi="Calibri" w:cs="Calibri"/>
          <w:i/>
          <w:noProof/>
          <w:sz w:val="26"/>
          <w:szCs w:val="26"/>
        </w:rPr>
        <w:lastRenderedPageBreak/>
        <w:drawing>
          <wp:inline distT="0" distB="0" distL="0" distR="0" wp14:anchorId="73A30FB4" wp14:editId="701C9403">
            <wp:extent cx="5105400" cy="7677150"/>
            <wp:effectExtent l="0" t="0" r="0" b="0"/>
            <wp:docPr id="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767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2A16C" w14:textId="77777777" w:rsidR="004805AB" w:rsidRDefault="004805AB" w:rsidP="002A2FFA">
      <w:pPr>
        <w:pStyle w:val="Listenabsatz"/>
        <w:widowControl/>
        <w:autoSpaceDE/>
        <w:autoSpaceDN/>
        <w:adjustRightInd/>
        <w:contextualSpacing/>
        <w:rPr>
          <w:rFonts w:ascii="Calibri" w:hAnsi="Calibri" w:cs="Calibri"/>
          <w:i/>
          <w:noProof/>
          <w:sz w:val="26"/>
          <w:szCs w:val="26"/>
        </w:rPr>
      </w:pPr>
    </w:p>
    <w:p w14:paraId="133787CD" w14:textId="77777777" w:rsidR="004805AB" w:rsidRDefault="004805AB" w:rsidP="002A2FFA">
      <w:pPr>
        <w:pStyle w:val="Listenabsatz"/>
        <w:widowControl/>
        <w:autoSpaceDE/>
        <w:autoSpaceDN/>
        <w:adjustRightInd/>
        <w:contextualSpacing/>
        <w:rPr>
          <w:rFonts w:ascii="Calibri" w:hAnsi="Calibri" w:cs="Calibri"/>
          <w:i/>
          <w:noProof/>
          <w:sz w:val="26"/>
          <w:szCs w:val="26"/>
        </w:rPr>
      </w:pPr>
    </w:p>
    <w:p w14:paraId="54617599" w14:textId="77777777" w:rsidR="004805AB" w:rsidRDefault="004805AB" w:rsidP="002A2FFA">
      <w:pPr>
        <w:pStyle w:val="Listenabsatz"/>
        <w:widowControl/>
        <w:autoSpaceDE/>
        <w:autoSpaceDN/>
        <w:adjustRightInd/>
        <w:contextualSpacing/>
        <w:rPr>
          <w:rFonts w:ascii="Calibri" w:hAnsi="Calibri" w:cs="Calibri"/>
          <w:i/>
          <w:noProof/>
          <w:sz w:val="26"/>
          <w:szCs w:val="26"/>
        </w:rPr>
      </w:pPr>
    </w:p>
    <w:p w14:paraId="39E95C47" w14:textId="77777777" w:rsidR="004805AB" w:rsidRDefault="004805AB" w:rsidP="00A86552">
      <w:pPr>
        <w:pStyle w:val="Listenabsatz"/>
        <w:widowControl/>
        <w:autoSpaceDE/>
        <w:autoSpaceDN/>
        <w:adjustRightInd/>
        <w:ind w:left="0" w:firstLine="0"/>
        <w:contextualSpacing/>
        <w:rPr>
          <w:rFonts w:ascii="Calibri" w:hAnsi="Calibri" w:cs="Calibri"/>
          <w:i/>
          <w:noProof/>
          <w:sz w:val="26"/>
          <w:szCs w:val="26"/>
        </w:rPr>
      </w:pPr>
    </w:p>
    <w:p w14:paraId="4885E6A2" w14:textId="77777777" w:rsidR="00B6353C" w:rsidRDefault="00B6353C" w:rsidP="002A2FFA">
      <w:pPr>
        <w:pStyle w:val="Listenabsatz"/>
        <w:widowControl/>
        <w:autoSpaceDE/>
        <w:autoSpaceDN/>
        <w:adjustRightInd/>
        <w:contextualSpacing/>
        <w:rPr>
          <w:rFonts w:ascii="Calibri" w:hAnsi="Calibri" w:cs="Calibri"/>
          <w:i/>
          <w:noProof/>
          <w:sz w:val="26"/>
          <w:szCs w:val="26"/>
        </w:rPr>
      </w:pPr>
      <w:r>
        <w:rPr>
          <w:rFonts w:ascii="Calibri" w:hAnsi="Calibri" w:cs="Calibri"/>
          <w:i/>
          <w:noProof/>
          <w:sz w:val="26"/>
          <w:szCs w:val="26"/>
        </w:rPr>
        <w:t>Welche Signaleinrichtung werden bei aktivem Therm-Differenzialmelder angesprochen?</w:t>
      </w:r>
    </w:p>
    <w:p w14:paraId="53EDC2B2" w14:textId="77777777" w:rsidR="00B6353C" w:rsidRPr="009419D6" w:rsidRDefault="00B6353C" w:rsidP="00B6353C">
      <w:pPr>
        <w:pStyle w:val="Listenabsatz"/>
        <w:widowControl/>
        <w:autoSpaceDE/>
        <w:autoSpaceDN/>
        <w:adjustRightInd/>
        <w:contextualSpacing/>
        <w:rPr>
          <w:rFonts w:ascii="Calibri" w:hAnsi="Calibri" w:cs="Calibri"/>
          <w:iCs/>
          <w:noProof/>
          <w:color w:val="70AD47"/>
          <w:sz w:val="26"/>
          <w:szCs w:val="26"/>
        </w:rPr>
      </w:pPr>
      <w:r w:rsidRPr="009419D6">
        <w:rPr>
          <w:rFonts w:ascii="Calibri" w:hAnsi="Calibri" w:cs="Calibri"/>
          <w:iCs/>
          <w:noProof/>
          <w:color w:val="70AD47"/>
          <w:sz w:val="26"/>
          <w:szCs w:val="26"/>
        </w:rPr>
        <w:t>Warnlampe vor der Türe und Signalton und Alarmleuchte</w:t>
      </w:r>
    </w:p>
    <w:p w14:paraId="63530B71" w14:textId="77777777" w:rsidR="00B6353C" w:rsidRDefault="00B6353C" w:rsidP="002A2FFA">
      <w:pPr>
        <w:pStyle w:val="Listenabsatz"/>
        <w:widowControl/>
        <w:autoSpaceDE/>
        <w:autoSpaceDN/>
        <w:adjustRightInd/>
        <w:contextualSpacing/>
        <w:rPr>
          <w:rFonts w:ascii="Calibri" w:hAnsi="Calibri" w:cs="Calibri"/>
          <w:i/>
          <w:sz w:val="26"/>
          <w:szCs w:val="26"/>
        </w:rPr>
      </w:pPr>
    </w:p>
    <w:p w14:paraId="03EAD3A8" w14:textId="77777777" w:rsidR="00B6353C" w:rsidRDefault="00B6353C" w:rsidP="002A2FFA">
      <w:pPr>
        <w:pStyle w:val="Listenabsatz"/>
        <w:widowControl/>
        <w:autoSpaceDE/>
        <w:autoSpaceDN/>
        <w:adjustRightInd/>
        <w:contextualSpacing/>
        <w:rPr>
          <w:rFonts w:ascii="Calibri" w:hAnsi="Calibri" w:cs="Calibri"/>
          <w:i/>
          <w:sz w:val="26"/>
          <w:szCs w:val="26"/>
        </w:rPr>
      </w:pPr>
      <w:r>
        <w:rPr>
          <w:rFonts w:ascii="Calibri" w:hAnsi="Calibri" w:cs="Calibri"/>
          <w:i/>
          <w:sz w:val="26"/>
          <w:szCs w:val="26"/>
        </w:rPr>
        <w:t>Was passiert bei einem Leitungsunterbruch?</w:t>
      </w:r>
      <w:r w:rsidR="0093534E">
        <w:rPr>
          <w:rFonts w:ascii="Calibri" w:hAnsi="Calibri" w:cs="Calibri"/>
          <w:i/>
          <w:sz w:val="26"/>
          <w:szCs w:val="26"/>
        </w:rPr>
        <w:t xml:space="preserve"> Was für eine Spannung wird angezeigt?</w:t>
      </w:r>
    </w:p>
    <w:p w14:paraId="62C69332" w14:textId="77777777" w:rsidR="00B6353C" w:rsidRPr="009419D6" w:rsidRDefault="00B6353C" w:rsidP="002A2FFA">
      <w:pPr>
        <w:pStyle w:val="Listenabsatz"/>
        <w:widowControl/>
        <w:autoSpaceDE/>
        <w:autoSpaceDN/>
        <w:adjustRightInd/>
        <w:contextualSpacing/>
        <w:rPr>
          <w:rFonts w:ascii="Calibri" w:hAnsi="Calibri" w:cs="Calibri"/>
          <w:i/>
          <w:color w:val="70AD47"/>
          <w:sz w:val="26"/>
          <w:szCs w:val="26"/>
        </w:rPr>
      </w:pPr>
      <w:r w:rsidRPr="009419D6">
        <w:rPr>
          <w:rFonts w:ascii="Calibri" w:hAnsi="Calibri" w:cs="Calibri"/>
          <w:i/>
          <w:color w:val="70AD47"/>
          <w:sz w:val="26"/>
          <w:szCs w:val="26"/>
        </w:rPr>
        <w:t>Error bei Alarmcenter ertönt und kann erst zurückgesetzt werden</w:t>
      </w:r>
      <w:r w:rsidR="0093534E" w:rsidRPr="009419D6">
        <w:rPr>
          <w:rFonts w:ascii="Calibri" w:hAnsi="Calibri" w:cs="Calibri"/>
          <w:i/>
          <w:color w:val="70AD47"/>
          <w:sz w:val="26"/>
          <w:szCs w:val="26"/>
        </w:rPr>
        <w:t>,</w:t>
      </w:r>
      <w:r w:rsidRPr="009419D6">
        <w:rPr>
          <w:rFonts w:ascii="Calibri" w:hAnsi="Calibri" w:cs="Calibri"/>
          <w:i/>
          <w:color w:val="70AD47"/>
          <w:sz w:val="26"/>
          <w:szCs w:val="26"/>
        </w:rPr>
        <w:t xml:space="preserve"> </w:t>
      </w:r>
      <w:r w:rsidR="00657CD8" w:rsidRPr="009419D6">
        <w:rPr>
          <w:rFonts w:ascii="Calibri" w:hAnsi="Calibri" w:cs="Calibri"/>
          <w:i/>
          <w:color w:val="70AD47"/>
          <w:sz w:val="26"/>
          <w:szCs w:val="26"/>
        </w:rPr>
        <w:t xml:space="preserve">wenn </w:t>
      </w:r>
      <w:r w:rsidRPr="009419D6">
        <w:rPr>
          <w:rFonts w:ascii="Calibri" w:hAnsi="Calibri" w:cs="Calibri"/>
          <w:i/>
          <w:color w:val="70AD47"/>
          <w:sz w:val="26"/>
          <w:szCs w:val="26"/>
        </w:rPr>
        <w:t>die Leitung repariert wurde.</w:t>
      </w:r>
    </w:p>
    <w:p w14:paraId="7709C3B8" w14:textId="77777777" w:rsidR="0093534E" w:rsidRPr="009419D6" w:rsidRDefault="0093534E" w:rsidP="002A2FFA">
      <w:pPr>
        <w:pStyle w:val="Listenabsatz"/>
        <w:widowControl/>
        <w:autoSpaceDE/>
        <w:autoSpaceDN/>
        <w:adjustRightInd/>
        <w:contextualSpacing/>
        <w:rPr>
          <w:rFonts w:ascii="Calibri" w:hAnsi="Calibri" w:cs="Calibri"/>
          <w:i/>
          <w:color w:val="70AD47"/>
          <w:sz w:val="26"/>
          <w:szCs w:val="26"/>
        </w:rPr>
      </w:pPr>
      <w:r w:rsidRPr="009419D6">
        <w:rPr>
          <w:rFonts w:ascii="Calibri" w:hAnsi="Calibri" w:cs="Calibri"/>
          <w:i/>
          <w:color w:val="70AD47"/>
          <w:sz w:val="26"/>
          <w:szCs w:val="26"/>
        </w:rPr>
        <w:t>0V oder 10,7 V</w:t>
      </w:r>
    </w:p>
    <w:p w14:paraId="4CA672E3" w14:textId="77777777" w:rsidR="00E70853" w:rsidRPr="009419D6" w:rsidRDefault="00E70853" w:rsidP="002A2FFA">
      <w:pPr>
        <w:pStyle w:val="Listenabsatz"/>
        <w:widowControl/>
        <w:autoSpaceDE/>
        <w:autoSpaceDN/>
        <w:adjustRightInd/>
        <w:contextualSpacing/>
        <w:rPr>
          <w:rFonts w:ascii="Calibri" w:hAnsi="Calibri" w:cs="Calibri"/>
          <w:i/>
          <w:color w:val="70AD47"/>
          <w:sz w:val="26"/>
          <w:szCs w:val="26"/>
        </w:rPr>
      </w:pPr>
    </w:p>
    <w:p w14:paraId="289250D9" w14:textId="77777777" w:rsidR="00E70853" w:rsidRDefault="00E70853" w:rsidP="002A2FFA">
      <w:pPr>
        <w:pStyle w:val="Listenabsatz"/>
        <w:widowControl/>
        <w:autoSpaceDE/>
        <w:autoSpaceDN/>
        <w:adjustRightInd/>
        <w:contextualSpacing/>
        <w:rPr>
          <w:rFonts w:ascii="Calibri" w:hAnsi="Calibri" w:cs="Calibri"/>
          <w:i/>
          <w:sz w:val="26"/>
          <w:szCs w:val="26"/>
        </w:rPr>
      </w:pPr>
      <w:r>
        <w:rPr>
          <w:rFonts w:ascii="Calibri" w:hAnsi="Calibri" w:cs="Calibri"/>
          <w:i/>
          <w:sz w:val="26"/>
          <w:szCs w:val="26"/>
        </w:rPr>
        <w:t>Wann löst ein Thermomelder aus und wann werden diese eingesetzt?</w:t>
      </w:r>
    </w:p>
    <w:p w14:paraId="10345B45" w14:textId="77777777" w:rsidR="00E70853" w:rsidRPr="009419D6" w:rsidRDefault="00E70853" w:rsidP="002A2FFA">
      <w:pPr>
        <w:pStyle w:val="Listenabsatz"/>
        <w:widowControl/>
        <w:autoSpaceDE/>
        <w:autoSpaceDN/>
        <w:adjustRightInd/>
        <w:contextualSpacing/>
        <w:rPr>
          <w:rFonts w:ascii="Calibri" w:hAnsi="Calibri" w:cs="Calibri"/>
          <w:i/>
          <w:color w:val="70AD47"/>
          <w:sz w:val="26"/>
          <w:szCs w:val="26"/>
        </w:rPr>
      </w:pPr>
      <w:r w:rsidRPr="009419D6">
        <w:rPr>
          <w:rFonts w:ascii="Calibri" w:hAnsi="Calibri" w:cs="Calibri"/>
          <w:i/>
          <w:color w:val="70AD47"/>
          <w:sz w:val="26"/>
          <w:szCs w:val="26"/>
        </w:rPr>
        <w:t>Thermo-Differenzialmelder oder eine Kombination aus beiden sprechen auf eine Maximaltemperatur und/oder eine Temperaturerhöhung in einem bestimmten Zeitraum an.</w:t>
      </w:r>
    </w:p>
    <w:p w14:paraId="439E0FA7" w14:textId="77777777" w:rsidR="00E70853" w:rsidRPr="009419D6" w:rsidRDefault="00E70853" w:rsidP="002A2FFA">
      <w:pPr>
        <w:pStyle w:val="Listenabsatz"/>
        <w:widowControl/>
        <w:autoSpaceDE/>
        <w:autoSpaceDN/>
        <w:adjustRightInd/>
        <w:contextualSpacing/>
        <w:rPr>
          <w:rFonts w:ascii="Calibri" w:hAnsi="Calibri" w:cs="Calibri"/>
          <w:i/>
          <w:color w:val="70AD47"/>
          <w:sz w:val="26"/>
          <w:szCs w:val="26"/>
        </w:rPr>
      </w:pPr>
    </w:p>
    <w:p w14:paraId="21CB4C3E" w14:textId="77777777" w:rsidR="00E70853" w:rsidRPr="009419D6" w:rsidRDefault="00E70853" w:rsidP="002A2FFA">
      <w:pPr>
        <w:pStyle w:val="Listenabsatz"/>
        <w:widowControl/>
        <w:autoSpaceDE/>
        <w:autoSpaceDN/>
        <w:adjustRightInd/>
        <w:contextualSpacing/>
        <w:rPr>
          <w:rFonts w:ascii="Calibri" w:hAnsi="Calibri" w:cs="Calibri"/>
          <w:i/>
          <w:color w:val="70AD47"/>
          <w:sz w:val="26"/>
          <w:szCs w:val="26"/>
        </w:rPr>
      </w:pPr>
      <w:r w:rsidRPr="009419D6">
        <w:rPr>
          <w:rFonts w:ascii="Calibri" w:hAnsi="Calibri" w:cs="Calibri"/>
          <w:i/>
          <w:color w:val="70AD47"/>
          <w:sz w:val="26"/>
          <w:szCs w:val="26"/>
        </w:rPr>
        <w:t>Melder dieser Art werden eingesetzt, wenn Rauchmelder wegen zu großer Verschmutzungsgefahr, etwa zu viel Staub, Abgase oder Dämpfe, nicht eingesetzt werden können</w:t>
      </w:r>
    </w:p>
    <w:p w14:paraId="0F38A072" w14:textId="77777777" w:rsidR="004805AB" w:rsidRPr="009419D6" w:rsidRDefault="004805AB" w:rsidP="002A2FFA">
      <w:pPr>
        <w:pStyle w:val="Listenabsatz"/>
        <w:widowControl/>
        <w:autoSpaceDE/>
        <w:autoSpaceDN/>
        <w:adjustRightInd/>
        <w:contextualSpacing/>
        <w:rPr>
          <w:rFonts w:ascii="Calibri" w:hAnsi="Calibri" w:cs="Calibri"/>
          <w:i/>
          <w:color w:val="70AD47"/>
          <w:sz w:val="26"/>
          <w:szCs w:val="26"/>
        </w:rPr>
      </w:pPr>
    </w:p>
    <w:p w14:paraId="0A6FF88E" w14:textId="77777777" w:rsidR="00A86552" w:rsidRDefault="00A86552" w:rsidP="00A86552">
      <w:pPr>
        <w:pStyle w:val="Listenabsatz"/>
        <w:widowControl/>
        <w:numPr>
          <w:ilvl w:val="0"/>
          <w:numId w:val="3"/>
        </w:numPr>
        <w:autoSpaceDE/>
        <w:autoSpaceDN/>
        <w:adjustRightInd/>
        <w:contextualSpacing/>
        <w:rPr>
          <w:rFonts w:ascii="Calibri" w:hAnsi="Calibri"/>
          <w:b/>
          <w:sz w:val="36"/>
          <w:szCs w:val="36"/>
        </w:rPr>
      </w:pPr>
      <w:r w:rsidRPr="00A86552">
        <w:rPr>
          <w:rFonts w:ascii="Calibri" w:hAnsi="Calibri"/>
          <w:b/>
          <w:sz w:val="36"/>
          <w:szCs w:val="36"/>
        </w:rPr>
        <w:t xml:space="preserve">Übung </w:t>
      </w:r>
      <w:r>
        <w:rPr>
          <w:rFonts w:ascii="Calibri" w:hAnsi="Calibri"/>
          <w:b/>
          <w:sz w:val="36"/>
          <w:szCs w:val="36"/>
        </w:rPr>
        <w:t>Optischer Rauchmelder</w:t>
      </w:r>
    </w:p>
    <w:p w14:paraId="049F097A" w14:textId="77777777" w:rsidR="00A86552" w:rsidRDefault="00A86552" w:rsidP="00A86552">
      <w:pPr>
        <w:pStyle w:val="Listenabsatz"/>
        <w:widowControl/>
        <w:autoSpaceDE/>
        <w:autoSpaceDN/>
        <w:adjustRightInd/>
        <w:ind w:left="720" w:firstLine="0"/>
        <w:contextualSpacing/>
        <w:rPr>
          <w:rFonts w:ascii="Calibri" w:hAnsi="Calibri"/>
          <w:b/>
          <w:sz w:val="36"/>
          <w:szCs w:val="36"/>
        </w:rPr>
      </w:pPr>
    </w:p>
    <w:p w14:paraId="643B2F09" w14:textId="40156673" w:rsidR="00A86552" w:rsidRDefault="00314968" w:rsidP="00A86552">
      <w:pPr>
        <w:pStyle w:val="Listenabsatz"/>
        <w:widowControl/>
        <w:autoSpaceDE/>
        <w:autoSpaceDN/>
        <w:adjustRightInd/>
        <w:ind w:left="720" w:firstLine="0"/>
        <w:contextualSpacing/>
        <w:rPr>
          <w:rFonts w:ascii="Calibri" w:hAnsi="Calibri"/>
          <w:b/>
          <w:noProof/>
          <w:sz w:val="36"/>
          <w:szCs w:val="36"/>
        </w:rPr>
      </w:pPr>
      <w:r>
        <w:rPr>
          <w:rFonts w:ascii="Calibri" w:hAnsi="Calibri"/>
          <w:b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6C7D0ED5" wp14:editId="4E7A2CCC">
                <wp:simplePos x="0" y="0"/>
                <wp:positionH relativeFrom="column">
                  <wp:posOffset>2338705</wp:posOffset>
                </wp:positionH>
                <wp:positionV relativeFrom="paragraph">
                  <wp:posOffset>3819525</wp:posOffset>
                </wp:positionV>
                <wp:extent cx="628650" cy="196850"/>
                <wp:effectExtent l="0" t="0" r="0" b="0"/>
                <wp:wrapNone/>
                <wp:docPr id="4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196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D3DE13" w14:textId="77777777" w:rsidR="00D51ED3" w:rsidRPr="00243748" w:rsidRDefault="00D51ED3" w:rsidP="00D51ED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5,3V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7D0ED5" id="Text Box 14" o:spid="_x0000_s1039" type="#_x0000_t202" style="position:absolute;left:0;text-align:left;margin-left:184.15pt;margin-top:300.75pt;width:49.5pt;height:15.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tQNLQIAAFkEAAAOAAAAZHJzL2Uyb0RvYy54bWysVNtu2zAMfR+wfxD0vjj2kiwx4hRdugwD&#10;ugvQ7gNkWY6FSaImKbG7ry8lp2l2exnmB4EUqUPykPT6atCKHIXzEkxF88mUEmE4NNLsK/r1fvdq&#10;SYkPzDRMgREVfRCeXm1evlj3thQFdKAa4QiCGF/2tqJdCLbMMs87oZmfgBUGjS04zQKqbp81jvWI&#10;rlVWTKeLrAfXWAdceI+3N6ORbhJ+2woePretF4GoimJuIZ0unXU8s82alXvHbCf5KQ32D1loJg0G&#10;PUPdsMDIwcnfoLTkDjy0YcJBZ9C2kotUA1aTT3+p5q5jVqRakBxvzzT5/wfLPx2/OCKbis4KSgzT&#10;2KN7MQTyFgaSzyI/vfUlut1ZdAwD3mOfU63e3gL/5omBbcfMXlw7B30nWIP55fFldvF0xPERpO4/&#10;QoNx2CFAAhpapyN5SAdBdOzTw7k3MReOl4tiuZijhaMpXy2WKMcIrHx6bJ0P7wVoEoWKOmx9AmfH&#10;Wx9G1yeXGMuDks1OKpUUt6+3ypEjwzHZpe+E/pObMqSv6GpezMf6/woxTd+fILQMOO9K6oouz06s&#10;jKy9Mw2mycrApBplrE6ZE42RuZHDMNRD6lj+OkaIHNfQPCCxDsb5xn1EoQP3g5IeZ7ui/vuBOUGJ&#10;+mCwOat8NovLkJTZ/E2Biru01JcWZjhCVTRQMorbMC7QwTq57zDSOA4GrrGhrUxkP2d1yh/nN7Xr&#10;tGtxQS715PX8R9g8AgAA//8DAFBLAwQUAAYACAAAACEA3J4C+OEAAAALAQAADwAAAGRycy9kb3du&#10;cmV2LnhtbEyPy07DMBBF90j8gzVIbBB12rRuCHEqhASiOygItm48TSL8CLabhr9nWMFy7hzdOVNt&#10;JmvYiCH23kmYzzJg6Bqve9dKeHt9uC6AxaScVsY7lPCNETb1+VmlSu1P7gXHXWoZlbhYKgldSkPJ&#10;eWw6tCrO/ICOdgcfrEo0hpbroE5Ubg1fZJngVvWOLnRqwPsOm8/d0Uoolk/jR9zmz++NOJibdLUe&#10;H7+ClJcX090tsIRT+oPhV5/UoSanvT86HZmRkIsiJ1SCyOYrYEQsxZqSPSX5YgW8rvj/H+ofAAAA&#10;//8DAFBLAQItABQABgAIAAAAIQC2gziS/gAAAOEBAAATAAAAAAAAAAAAAAAAAAAAAABbQ29udGVu&#10;dF9UeXBlc10ueG1sUEsBAi0AFAAGAAgAAAAhADj9If/WAAAAlAEAAAsAAAAAAAAAAAAAAAAALwEA&#10;AF9yZWxzLy5yZWxzUEsBAi0AFAAGAAgAAAAhAL+21A0tAgAAWQQAAA4AAAAAAAAAAAAAAAAALgIA&#10;AGRycy9lMm9Eb2MueG1sUEsBAi0AFAAGAAgAAAAhANyeAvjhAAAACwEAAA8AAAAAAAAAAAAAAAAA&#10;hwQAAGRycy9kb3ducmV2LnhtbFBLBQYAAAAABAAEAPMAAACVBQAAAAA=&#10;">
                <v:textbox>
                  <w:txbxContent>
                    <w:p w14:paraId="33D3DE13" w14:textId="77777777" w:rsidR="00D51ED3" w:rsidRPr="00243748" w:rsidRDefault="00D51ED3" w:rsidP="00D51ED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5,3V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14AEECFB" wp14:editId="26F9DA82">
                <wp:simplePos x="0" y="0"/>
                <wp:positionH relativeFrom="column">
                  <wp:posOffset>2381250</wp:posOffset>
                </wp:positionH>
                <wp:positionV relativeFrom="paragraph">
                  <wp:posOffset>3622675</wp:posOffset>
                </wp:positionV>
                <wp:extent cx="628650" cy="196850"/>
                <wp:effectExtent l="0" t="0" r="0" b="0"/>
                <wp:wrapNone/>
                <wp:docPr id="41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196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FB948C" w14:textId="77777777" w:rsidR="00D51ED3" w:rsidRPr="00243748" w:rsidRDefault="00D51ED3" w:rsidP="00D51ED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8,5</w:t>
                            </w:r>
                            <w:r w:rsidRPr="00243748">
                              <w:rPr>
                                <w:sz w:val="16"/>
                                <w:szCs w:val="16"/>
                              </w:rPr>
                              <w:t>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AEECFB" id="Text Box 13" o:spid="_x0000_s1040" type="#_x0000_t202" style="position:absolute;left:0;text-align:left;margin-left:187.5pt;margin-top:285.25pt;width:49.5pt;height:15.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K/pLQIAAFkEAAAOAAAAZHJzL2Uyb0RvYy54bWysVNtu2zAMfR+wfxD0vjjOkiwx4hRdugwD&#10;ugvQ7gNkWbaFSaImKbG7ry8lp2l2exnmB4EUqUPykPTmatCKHIXzEkxJ88mUEmE41NK0Jf16v3+1&#10;osQHZmqmwIiSPghPr7YvX2x6W4gZdKBq4QiCGF/0tqRdCLbIMs87oZmfgBUGjQ04zQKqrs1qx3pE&#10;1yqbTafLrAdXWwdceI+3N6ORbhN+0wgePjeNF4GokmJuIZ0unVU8s+2GFa1jtpP8lAb7hyw0kwaD&#10;nqFuWGDk4ORvUFpyBx6aMOGgM2gayUWqAavJp79Uc9cxK1ItSI63Z5r8/4Pln45fHJF1Sec5JYZp&#10;7NG9GAJ5CwPJX0d+eusLdLuz6BgGvMc+p1q9vQX+zRMDu46ZVlw7B30nWI355fFldvF0xPERpOo/&#10;Qo1x2CFAAhoapyN5SAdBdOzTw7k3MReOl8vZarlAC0dTvl6uUI4RWPH02Dof3gvQJAolddj6BM6O&#10;tz6Mrk8uMZYHJeu9VCoprq12ypEjwzHZp++E/pObMqQv6XoxW4z1/xVimr4/QWgZcN6V1CVdnZ1Y&#10;EVl7Z2pMkxWBSTXKWJ0yJxojcyOHYaiG1LF8HiNEjiuoH5BYB+N84z6i0IH7QUmPs11S//3AnKBE&#10;fTDYnHU+n8dlSMp88WaGiru0VJcWZjhClTRQMoq7MC7QwTrZdhhpHAcD19jQRiayn7M65Y/zm9p1&#10;2rW4IJd68nr+I2wfAQAA//8DAFBLAwQUAAYACAAAACEAsZDUdeEAAAALAQAADwAAAGRycy9kb3du&#10;cmV2LnhtbEyPzU7DMBCE70i8g7VIXBC1S/NTQpwKIYHgBgXB1Y3dJMJeB9tNw9uznOA4O6PZb+rN&#10;7CybTIiDRwnLhQBmsPV6wE7C2+v95RpYTAq1sh6NhG8TYdOcntSq0v6IL2bapo5RCcZKSehTGivO&#10;Y9sbp+LCjwbJ2/vgVCIZOq6DOlK5s/xKiII7NSB96NVo7nrTfm4PTsI6e5w+4tPq+b0t9vY6XZTT&#10;w1eQ8vxsvr0Blsyc/sLwi0/o0BDTzh9QR2YlrMqctiQJeSlyYJTIyowuOwmFWObAm5r/39D8AAAA&#10;//8DAFBLAQItABQABgAIAAAAIQC2gziS/gAAAOEBAAATAAAAAAAAAAAAAAAAAAAAAABbQ29udGVu&#10;dF9UeXBlc10ueG1sUEsBAi0AFAAGAAgAAAAhADj9If/WAAAAlAEAAAsAAAAAAAAAAAAAAAAALwEA&#10;AF9yZWxzLy5yZWxzUEsBAi0AFAAGAAgAAAAhACtUr+ktAgAAWQQAAA4AAAAAAAAAAAAAAAAALgIA&#10;AGRycy9lMm9Eb2MueG1sUEsBAi0AFAAGAAgAAAAhALGQ1HXhAAAACwEAAA8AAAAAAAAAAAAAAAAA&#10;hwQAAGRycy9kb3ducmV2LnhtbFBLBQYAAAAABAAEAPMAAACVBQAAAAA=&#10;">
                <v:textbox>
                  <w:txbxContent>
                    <w:p w14:paraId="00FB948C" w14:textId="77777777" w:rsidR="00D51ED3" w:rsidRPr="00243748" w:rsidRDefault="00D51ED3" w:rsidP="00D51ED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8,5</w:t>
                      </w:r>
                      <w:r w:rsidRPr="00243748">
                        <w:rPr>
                          <w:sz w:val="16"/>
                          <w:szCs w:val="16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Pr="00A86552">
        <w:rPr>
          <w:rFonts w:ascii="Calibri" w:hAnsi="Calibri"/>
          <w:b/>
          <w:noProof/>
          <w:sz w:val="36"/>
          <w:szCs w:val="36"/>
        </w:rPr>
        <w:drawing>
          <wp:inline distT="0" distB="0" distL="0" distR="0" wp14:anchorId="519E6540" wp14:editId="28190B5D">
            <wp:extent cx="5975350" cy="4203700"/>
            <wp:effectExtent l="0" t="0" r="0" b="0"/>
            <wp:docPr id="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420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8626E" w14:textId="77777777" w:rsidR="00A86552" w:rsidRDefault="00A86552" w:rsidP="00A86552">
      <w:pPr>
        <w:pStyle w:val="Listenabsatz"/>
        <w:widowControl/>
        <w:autoSpaceDE/>
        <w:autoSpaceDN/>
        <w:adjustRightInd/>
        <w:ind w:left="720" w:firstLine="0"/>
        <w:contextualSpacing/>
        <w:rPr>
          <w:rFonts w:ascii="Calibri" w:hAnsi="Calibri"/>
          <w:b/>
          <w:noProof/>
          <w:sz w:val="36"/>
          <w:szCs w:val="36"/>
        </w:rPr>
      </w:pPr>
    </w:p>
    <w:p w14:paraId="043500F6" w14:textId="77777777" w:rsidR="00A86552" w:rsidRDefault="00A86552" w:rsidP="00A86552">
      <w:pPr>
        <w:pStyle w:val="Listenabsatz"/>
        <w:widowControl/>
        <w:autoSpaceDE/>
        <w:autoSpaceDN/>
        <w:adjustRightInd/>
        <w:ind w:left="720" w:firstLine="0"/>
        <w:contextualSpacing/>
        <w:rPr>
          <w:rFonts w:ascii="Calibri" w:hAnsi="Calibri"/>
          <w:bCs/>
          <w:noProof/>
          <w:sz w:val="28"/>
          <w:szCs w:val="28"/>
        </w:rPr>
      </w:pPr>
      <w:r w:rsidRPr="00A86552">
        <w:rPr>
          <w:rFonts w:ascii="Calibri" w:hAnsi="Calibri"/>
          <w:bCs/>
          <w:noProof/>
          <w:sz w:val="28"/>
          <w:szCs w:val="28"/>
        </w:rPr>
        <w:t>Versuchsaufbau</w:t>
      </w:r>
      <w:r>
        <w:rPr>
          <w:rFonts w:ascii="Calibri" w:hAnsi="Calibri"/>
          <w:bCs/>
          <w:noProof/>
          <w:sz w:val="28"/>
          <w:szCs w:val="28"/>
        </w:rPr>
        <w:t>:</w:t>
      </w:r>
    </w:p>
    <w:p w14:paraId="00729F88" w14:textId="77777777" w:rsidR="00A86552" w:rsidRDefault="00A86552" w:rsidP="00A86552">
      <w:pPr>
        <w:pStyle w:val="Listenabsatz"/>
        <w:widowControl/>
        <w:autoSpaceDE/>
        <w:autoSpaceDN/>
        <w:adjustRightInd/>
        <w:ind w:left="720" w:firstLine="0"/>
        <w:contextualSpacing/>
        <w:rPr>
          <w:rFonts w:ascii="Calibri" w:hAnsi="Calibri"/>
          <w:b/>
          <w:noProof/>
          <w:sz w:val="28"/>
          <w:szCs w:val="28"/>
        </w:rPr>
      </w:pPr>
      <w:r w:rsidRPr="0031252D">
        <w:rPr>
          <w:rFonts w:ascii="Calibri" w:hAnsi="Calibri"/>
          <w:b/>
          <w:noProof/>
          <w:sz w:val="28"/>
          <w:szCs w:val="28"/>
        </w:rPr>
        <w:t>Zeichne die Verdrahtung selber ein</w:t>
      </w:r>
      <w:r w:rsidR="0031252D" w:rsidRPr="0031252D">
        <w:rPr>
          <w:rFonts w:ascii="Calibri" w:hAnsi="Calibri"/>
          <w:b/>
          <w:noProof/>
          <w:sz w:val="28"/>
          <w:szCs w:val="28"/>
        </w:rPr>
        <w:t>!</w:t>
      </w:r>
    </w:p>
    <w:p w14:paraId="485EE6CB" w14:textId="0BEF24E0" w:rsidR="0031252D" w:rsidRDefault="00314968" w:rsidP="00A86552">
      <w:pPr>
        <w:pStyle w:val="Listenabsatz"/>
        <w:widowControl/>
        <w:autoSpaceDE/>
        <w:autoSpaceDN/>
        <w:adjustRightInd/>
        <w:ind w:left="720" w:firstLine="0"/>
        <w:contextualSpacing/>
        <w:rPr>
          <w:rFonts w:ascii="Calibri" w:hAnsi="Calibri"/>
          <w:b/>
          <w:noProof/>
          <w:sz w:val="28"/>
          <w:szCs w:val="28"/>
        </w:rPr>
      </w:pPr>
      <w:r>
        <w:rPr>
          <w:rFonts w:ascii="Calibri" w:hAnsi="Calibri"/>
          <w:b/>
          <w:noProof/>
          <w:sz w:val="28"/>
          <w:szCs w:val="28"/>
        </w:rPr>
        <w:lastRenderedPageBreak/>
        <w:drawing>
          <wp:inline distT="0" distB="0" distL="0" distR="0" wp14:anchorId="449F21A4" wp14:editId="053CE378">
            <wp:extent cx="4000500" cy="6686550"/>
            <wp:effectExtent l="0" t="0" r="0" b="0"/>
            <wp:docPr id="10" name="Bild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668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8D109" w14:textId="77777777" w:rsidR="0031252D" w:rsidRDefault="0031252D" w:rsidP="00A86552">
      <w:pPr>
        <w:pStyle w:val="Listenabsatz"/>
        <w:widowControl/>
        <w:autoSpaceDE/>
        <w:autoSpaceDN/>
        <w:adjustRightInd/>
        <w:ind w:left="720" w:firstLine="0"/>
        <w:contextualSpacing/>
        <w:rPr>
          <w:rFonts w:ascii="Calibri" w:hAnsi="Calibri"/>
          <w:b/>
          <w:noProof/>
          <w:sz w:val="28"/>
          <w:szCs w:val="28"/>
        </w:rPr>
      </w:pPr>
    </w:p>
    <w:p w14:paraId="62084306" w14:textId="77777777" w:rsidR="00D51ED3" w:rsidRDefault="00D51ED3" w:rsidP="00D51ED3">
      <w:pPr>
        <w:pStyle w:val="Listenabsatz"/>
        <w:widowControl/>
        <w:autoSpaceDE/>
        <w:autoSpaceDN/>
        <w:adjustRightInd/>
        <w:contextualSpacing/>
        <w:rPr>
          <w:rFonts w:ascii="Calibri" w:hAnsi="Calibri" w:cs="Calibri"/>
          <w:i/>
          <w:noProof/>
          <w:sz w:val="26"/>
          <w:szCs w:val="26"/>
        </w:rPr>
      </w:pPr>
      <w:r>
        <w:rPr>
          <w:rFonts w:ascii="Calibri" w:hAnsi="Calibri" w:cs="Calibri"/>
          <w:i/>
          <w:noProof/>
          <w:sz w:val="26"/>
          <w:szCs w:val="26"/>
        </w:rPr>
        <w:t>Welche Signaleinrichtung werden bei aktivem Optischer Rauchmelder angesprochen?</w:t>
      </w:r>
    </w:p>
    <w:p w14:paraId="720027A6" w14:textId="77777777" w:rsidR="00D51ED3" w:rsidRPr="009419D6" w:rsidRDefault="00D51ED3" w:rsidP="00D51ED3">
      <w:pPr>
        <w:pStyle w:val="Listenabsatz"/>
        <w:widowControl/>
        <w:autoSpaceDE/>
        <w:autoSpaceDN/>
        <w:adjustRightInd/>
        <w:contextualSpacing/>
        <w:rPr>
          <w:rFonts w:ascii="Calibri" w:hAnsi="Calibri" w:cs="Calibri"/>
          <w:iCs/>
          <w:noProof/>
          <w:color w:val="70AD47"/>
          <w:sz w:val="26"/>
          <w:szCs w:val="26"/>
        </w:rPr>
      </w:pPr>
      <w:r w:rsidRPr="009419D6">
        <w:rPr>
          <w:rFonts w:ascii="Calibri" w:hAnsi="Calibri" w:cs="Calibri"/>
          <w:iCs/>
          <w:noProof/>
          <w:color w:val="70AD47"/>
          <w:sz w:val="26"/>
          <w:szCs w:val="26"/>
        </w:rPr>
        <w:t>Warnlampe vor der Türe und Signalton und Alarmleuchte</w:t>
      </w:r>
    </w:p>
    <w:p w14:paraId="0AFE0FC8" w14:textId="77777777" w:rsidR="0031252D" w:rsidRDefault="0031252D" w:rsidP="00A86552">
      <w:pPr>
        <w:pStyle w:val="Listenabsatz"/>
        <w:widowControl/>
        <w:autoSpaceDE/>
        <w:autoSpaceDN/>
        <w:adjustRightInd/>
        <w:ind w:left="720" w:firstLine="0"/>
        <w:contextualSpacing/>
        <w:rPr>
          <w:rFonts w:ascii="Calibri" w:hAnsi="Calibri"/>
          <w:b/>
          <w:noProof/>
          <w:sz w:val="28"/>
          <w:szCs w:val="28"/>
        </w:rPr>
      </w:pPr>
    </w:p>
    <w:p w14:paraId="4FB02487" w14:textId="77777777" w:rsidR="0031252D" w:rsidRDefault="0031252D" w:rsidP="00D51ED3">
      <w:pPr>
        <w:pStyle w:val="Listenabsatz"/>
        <w:widowControl/>
        <w:autoSpaceDE/>
        <w:autoSpaceDN/>
        <w:adjustRightInd/>
        <w:ind w:left="0" w:firstLine="0"/>
        <w:contextualSpacing/>
        <w:rPr>
          <w:rFonts w:ascii="Calibri" w:hAnsi="Calibri"/>
          <w:b/>
          <w:noProof/>
          <w:sz w:val="28"/>
          <w:szCs w:val="28"/>
        </w:rPr>
      </w:pPr>
    </w:p>
    <w:p w14:paraId="337623B7" w14:textId="77777777" w:rsidR="0031252D" w:rsidRDefault="0031252D" w:rsidP="00A86552">
      <w:pPr>
        <w:pStyle w:val="Listenabsatz"/>
        <w:widowControl/>
        <w:autoSpaceDE/>
        <w:autoSpaceDN/>
        <w:adjustRightInd/>
        <w:ind w:left="720" w:firstLine="0"/>
        <w:contextualSpacing/>
        <w:rPr>
          <w:rFonts w:ascii="Calibri" w:hAnsi="Calibri"/>
          <w:b/>
          <w:noProof/>
          <w:sz w:val="28"/>
          <w:szCs w:val="28"/>
        </w:rPr>
      </w:pPr>
      <w:r>
        <w:rPr>
          <w:rFonts w:ascii="Calibri" w:hAnsi="Calibri"/>
          <w:b/>
          <w:noProof/>
          <w:sz w:val="28"/>
          <w:szCs w:val="28"/>
        </w:rPr>
        <w:t xml:space="preserve">Lösung: </w:t>
      </w:r>
    </w:p>
    <w:p w14:paraId="5644E0B2" w14:textId="31B71280" w:rsidR="0031252D" w:rsidRDefault="00314968" w:rsidP="00A86552">
      <w:pPr>
        <w:pStyle w:val="Listenabsatz"/>
        <w:widowControl/>
        <w:autoSpaceDE/>
        <w:autoSpaceDN/>
        <w:adjustRightInd/>
        <w:ind w:left="720" w:firstLine="0"/>
        <w:contextualSpacing/>
        <w:rPr>
          <w:rFonts w:ascii="Calibri" w:hAnsi="Calibri"/>
          <w:b/>
          <w:noProof/>
          <w:sz w:val="28"/>
          <w:szCs w:val="28"/>
        </w:rPr>
      </w:pPr>
      <w:r w:rsidRPr="0031252D">
        <w:rPr>
          <w:rFonts w:ascii="Calibri" w:hAnsi="Calibri"/>
          <w:b/>
          <w:noProof/>
          <w:sz w:val="28"/>
          <w:szCs w:val="28"/>
        </w:rPr>
        <w:lastRenderedPageBreak/>
        <w:drawing>
          <wp:inline distT="0" distB="0" distL="0" distR="0" wp14:anchorId="27DA5ECE" wp14:editId="54F0B75B">
            <wp:extent cx="4667250" cy="7486650"/>
            <wp:effectExtent l="0" t="0" r="0" b="0"/>
            <wp:docPr id="1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748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CF5DD" w14:textId="77777777" w:rsidR="00EE7D46" w:rsidRDefault="00EE7D46" w:rsidP="00A86552">
      <w:pPr>
        <w:pStyle w:val="Listenabsatz"/>
        <w:widowControl/>
        <w:autoSpaceDE/>
        <w:autoSpaceDN/>
        <w:adjustRightInd/>
        <w:ind w:left="720" w:firstLine="0"/>
        <w:contextualSpacing/>
        <w:rPr>
          <w:rFonts w:ascii="Calibri" w:hAnsi="Calibri"/>
          <w:b/>
          <w:noProof/>
          <w:sz w:val="28"/>
          <w:szCs w:val="28"/>
        </w:rPr>
      </w:pPr>
    </w:p>
    <w:p w14:paraId="0E20FA07" w14:textId="77777777" w:rsidR="00EE7D46" w:rsidRDefault="00EE7D46" w:rsidP="00A86552">
      <w:pPr>
        <w:pStyle w:val="Listenabsatz"/>
        <w:widowControl/>
        <w:autoSpaceDE/>
        <w:autoSpaceDN/>
        <w:adjustRightInd/>
        <w:ind w:left="720" w:firstLine="0"/>
        <w:contextualSpacing/>
        <w:rPr>
          <w:rFonts w:ascii="Calibri" w:hAnsi="Calibri"/>
          <w:b/>
          <w:noProof/>
          <w:sz w:val="28"/>
          <w:szCs w:val="28"/>
        </w:rPr>
      </w:pPr>
    </w:p>
    <w:p w14:paraId="222490BF" w14:textId="77777777" w:rsidR="00EE7D46" w:rsidRDefault="00EE7D46" w:rsidP="00A86552">
      <w:pPr>
        <w:pStyle w:val="Listenabsatz"/>
        <w:widowControl/>
        <w:autoSpaceDE/>
        <w:autoSpaceDN/>
        <w:adjustRightInd/>
        <w:ind w:left="720" w:firstLine="0"/>
        <w:contextualSpacing/>
        <w:rPr>
          <w:rFonts w:ascii="Calibri" w:hAnsi="Calibri"/>
          <w:b/>
          <w:noProof/>
          <w:sz w:val="28"/>
          <w:szCs w:val="28"/>
        </w:rPr>
      </w:pPr>
    </w:p>
    <w:p w14:paraId="6FD1BDAF" w14:textId="77777777" w:rsidR="00EE7D46" w:rsidRDefault="00EE7D46" w:rsidP="00A86552">
      <w:pPr>
        <w:pStyle w:val="Listenabsatz"/>
        <w:widowControl/>
        <w:autoSpaceDE/>
        <w:autoSpaceDN/>
        <w:adjustRightInd/>
        <w:ind w:left="720" w:firstLine="0"/>
        <w:contextualSpacing/>
        <w:rPr>
          <w:rFonts w:ascii="Calibri" w:hAnsi="Calibri"/>
          <w:b/>
          <w:noProof/>
          <w:sz w:val="28"/>
          <w:szCs w:val="28"/>
        </w:rPr>
      </w:pPr>
    </w:p>
    <w:p w14:paraId="5C66DBA8" w14:textId="77777777" w:rsidR="00EE7D46" w:rsidRDefault="00EE7D46" w:rsidP="00EE7D46">
      <w:pPr>
        <w:pStyle w:val="Listenabsatz"/>
        <w:widowControl/>
        <w:numPr>
          <w:ilvl w:val="0"/>
          <w:numId w:val="3"/>
        </w:numPr>
        <w:autoSpaceDE/>
        <w:autoSpaceDN/>
        <w:adjustRightInd/>
        <w:contextualSpacing/>
        <w:rPr>
          <w:rFonts w:ascii="Calibri" w:hAnsi="Calibri"/>
          <w:b/>
          <w:sz w:val="36"/>
          <w:szCs w:val="36"/>
        </w:rPr>
      </w:pPr>
      <w:r w:rsidRPr="00A86552">
        <w:rPr>
          <w:rFonts w:ascii="Calibri" w:hAnsi="Calibri"/>
          <w:b/>
          <w:sz w:val="36"/>
          <w:szCs w:val="36"/>
        </w:rPr>
        <w:t xml:space="preserve">Übung </w:t>
      </w:r>
      <w:r>
        <w:rPr>
          <w:rFonts w:ascii="Calibri" w:hAnsi="Calibri"/>
          <w:b/>
          <w:sz w:val="36"/>
          <w:szCs w:val="36"/>
        </w:rPr>
        <w:t>Druckknopf- Brandmelder</w:t>
      </w:r>
    </w:p>
    <w:p w14:paraId="7105AA40" w14:textId="1E99F24D" w:rsidR="00EE7D46" w:rsidRDefault="00314968" w:rsidP="00EE7D46">
      <w:pPr>
        <w:pStyle w:val="Listenabsatz"/>
        <w:widowControl/>
        <w:autoSpaceDE/>
        <w:autoSpaceDN/>
        <w:adjustRightInd/>
        <w:ind w:left="720" w:firstLine="0"/>
        <w:contextualSpacing/>
        <w:rPr>
          <w:rFonts w:ascii="Calibri" w:hAnsi="Calibri"/>
          <w:b/>
          <w:sz w:val="36"/>
          <w:szCs w:val="36"/>
        </w:rPr>
      </w:pPr>
      <w:r>
        <w:rPr>
          <w:rFonts w:ascii="Calibri" w:hAnsi="Calibri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15C6065E" wp14:editId="680839B0">
                <wp:simplePos x="0" y="0"/>
                <wp:positionH relativeFrom="column">
                  <wp:posOffset>2407285</wp:posOffset>
                </wp:positionH>
                <wp:positionV relativeFrom="paragraph">
                  <wp:posOffset>3110865</wp:posOffset>
                </wp:positionV>
                <wp:extent cx="628650" cy="196850"/>
                <wp:effectExtent l="0" t="0" r="0" b="0"/>
                <wp:wrapNone/>
                <wp:docPr id="40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196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E12B54" w14:textId="77777777" w:rsidR="00EE7D46" w:rsidRPr="00243748" w:rsidRDefault="00EE7D46" w:rsidP="00EE7D4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5,3V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C6065E" id="Text Box 16" o:spid="_x0000_s1041" type="#_x0000_t202" style="position:absolute;left:0;text-align:left;margin-left:189.55pt;margin-top:244.95pt;width:49.5pt;height:15.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SwSLAIAAFkEAAAOAAAAZHJzL2Uyb0RvYy54bWysVNtu2zAMfR+wfxD0vjgOkiwx4hRdugwD&#10;ugvQ7gNkWbaFSaImKbGzrx8lp2l2exnmB4EUqUPykPTmZtCKHIXzEkxJ88mUEmE41NK0Jf3yuH+1&#10;osQHZmqmwIiSnoSnN9uXLza9LcQMOlC1cARBjC96W9IuBFtkmeed0MxPwAqDxgacZgFV12a1Yz2i&#10;a5XNptNl1oOrrQMuvMfbu9FItwm/aQQPn5rGi0BUSTG3kE6Xziqe2XbDitYx20l+ToP9QxaaSYNB&#10;L1B3LDBycPI3KC25Aw9NmHDQGTSN5CLVgNXk01+qeeiYFakWJMfbC03+/8Hyj8fPjsi6pHOkxzCN&#10;PXoUQyBvYCD5MvLTW1+g24NFxzDgPfY51ertPfCvnhjYdcy04tY56DvBaswvjy+zq6cjjo8gVf8B&#10;aozDDgES0NA4HclDOgiiYyKnS29iLhwvl7PVcoEWjqZ8vVyhHCOw4umxdT68E6BJFErqsPUJnB3v&#10;fRhdn1xiLA9K1nupVFJcW+2UI0eGY7JP3xn9JzdlSF/S9WK2GOv/K8Q0fX+C0DLgvCupS7q6OLEi&#10;svbW1JgmKwKTapSxOmXONEbmRg7DUA2pY/kiRogcV1CfkFgH43zjPqLQgftOSY+zXVL/7cCcoES9&#10;N9icdT6P3Q5JmS9ez1Bx15bq2sIMR6iSBkpGcRfGBTpYJ9sOI43jYOAWG9rIRPZzVuf8cX5Tu867&#10;FhfkWk9ez3+E7Q8AAAD//wMAUEsDBBQABgAIAAAAIQBIp/ol4gAAAAsBAAAPAAAAZHJzL2Rvd25y&#10;ZXYueG1sTI/LTsMwEEX3SPyDNUhsUOu0DU0cMqkQEojuoEWwdZNpEuFHsN00/D1mBcuZObpzbrmZ&#10;tGIjOd9bg7CYJ8DI1LbpTYvwtn+c5cB8kKaRyhpC+CYPm+ryopRFY8/mlcZdaFkMMb6QCF0IQ8G5&#10;rzvS0s/tQCbejtZpGeLoWt44eY7hWvFlkqy5lr2JHzo50ENH9efupBHy9Hn88NvVy3u9PioRbrLx&#10;6cshXl9N93fAAk3hD4Zf/agOVXQ62JNpPFMIq0wsIoqQ5kIAi0Sa5XFzQLhdJgJ4VfL/HaofAAAA&#10;//8DAFBLAQItABQABgAIAAAAIQC2gziS/gAAAOEBAAATAAAAAAAAAAAAAAAAAAAAAABbQ29udGVu&#10;dF9UeXBlc10ueG1sUEsBAi0AFAAGAAgAAAAhADj9If/WAAAAlAEAAAsAAAAAAAAAAAAAAAAALwEA&#10;AF9yZWxzLy5yZWxzUEsBAi0AFAAGAAgAAAAhABdBLBIsAgAAWQQAAA4AAAAAAAAAAAAAAAAALgIA&#10;AGRycy9lMm9Eb2MueG1sUEsBAi0AFAAGAAgAAAAhAEin+iXiAAAACwEAAA8AAAAAAAAAAAAAAAAA&#10;hgQAAGRycy9kb3ducmV2LnhtbFBLBQYAAAAABAAEAPMAAACVBQAAAAA=&#10;">
                <v:textbox>
                  <w:txbxContent>
                    <w:p w14:paraId="62E12B54" w14:textId="77777777" w:rsidR="00EE7D46" w:rsidRPr="00243748" w:rsidRDefault="00EE7D46" w:rsidP="00EE7D46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5,3V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68EF0BED" wp14:editId="2BD59FA5">
                <wp:simplePos x="0" y="0"/>
                <wp:positionH relativeFrom="column">
                  <wp:posOffset>2407285</wp:posOffset>
                </wp:positionH>
                <wp:positionV relativeFrom="paragraph">
                  <wp:posOffset>2884170</wp:posOffset>
                </wp:positionV>
                <wp:extent cx="628650" cy="196850"/>
                <wp:effectExtent l="0" t="0" r="0" b="0"/>
                <wp:wrapNone/>
                <wp:docPr id="3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196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F46007" w14:textId="77777777" w:rsidR="00EE7D46" w:rsidRPr="00243748" w:rsidRDefault="00EE7D46" w:rsidP="00EE7D4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8,5</w:t>
                            </w:r>
                            <w:r w:rsidRPr="00243748">
                              <w:rPr>
                                <w:sz w:val="16"/>
                                <w:szCs w:val="16"/>
                              </w:rPr>
                              <w:t>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EF0BED" id="Text Box 15" o:spid="_x0000_s1042" type="#_x0000_t202" style="position:absolute;left:0;text-align:left;margin-left:189.55pt;margin-top:227.1pt;width:49.5pt;height:15.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cUnLQIAAFkEAAAOAAAAZHJzL2Uyb0RvYy54bWysVNtu2zAMfR+wfxD0vjjOkiwx4hRdugwD&#10;ugvQ7gNkWbaFSaImKbG7ry8lp2l2exnmB4EUqUPykPTmatCKHIXzEkxJ88mUEmE41NK0Jf16v3+1&#10;osQHZmqmwIiSPghPr7YvX2x6W4gZdKBq4QiCGF/0tqRdCLbIMs87oZmfgBUGjQ04zQKqrs1qx3pE&#10;1yqbTafLrAdXWwdceI+3N6ORbhN+0wgePjeNF4GokmJuIZ0unVU8s+2GFa1jtpP8lAb7hyw0kwaD&#10;nqFuWGDk4ORvUFpyBx6aMOGgM2gayUWqAavJp79Uc9cxK1ItSI63Z5r8/4Pln45fHJF1SV+vKTFM&#10;Y4/uxRDIWxhIvoj89NYX6HZn0TEMeI99TrV6ewv8mycGdh0zrbh2DvpOsBrzy+PL7OLpiOMjSNV/&#10;hBrjsEOABDQ0TkfykA6C6Ninh3NvYi4cL5ez1XKBFo6mfL1coRwjsOLpsXU+vBegSRRK6rD1CZwd&#10;b30YXZ9cYiwPStZ7qVRSXFvtlCNHhmOyT98J/Sc3ZUhf0vVithjr/yvENH1/gtAy4LwrqUu6Ojux&#10;IrL2ztSYJisCk2qUsTplTjRG5kYOw1ANqWP5MkaIHFdQPyCxDsb5xn1EoQP3g5IeZ7uk/vuBOUGJ&#10;+mCwOet8Po/LkJT54s0MFXdpqS4tzHCEKmmgZBR3YVygg3Wy7TDSOA4GrrGhjUxkP2d1yh/nN7Xr&#10;tGtxQS715PX8R9g+AgAA//8DAFBLAwQUAAYACAAAACEAVpwAI+EAAAALAQAADwAAAGRycy9kb3du&#10;cmV2LnhtbEyPy07DMBBF90j8gzVIbBB1mqZNGuJUCAkEO2gr2LrxNInwI9huGv6eYQW7eRzdOVNt&#10;JqPZiD70zgqYzxJgaBunetsK2O8ebwtgIUqrpHYWBXxjgE19eVHJUrmzfcNxG1tGITaUUkAX41By&#10;HpoOjQwzN6Cl3dF5IyO1vuXKyzOFG83TJFlxI3tLFzo54EOHzef2ZAQU2fP4EV4Wr+/N6qjX8SYf&#10;n768ENdX0/0dsIhT/IPhV5/UoSangztZFZgWsMjXc0IFZMssBUZElhc0OVBRLFPgdcX//1D/AAAA&#10;//8DAFBLAQItABQABgAIAAAAIQC2gziS/gAAAOEBAAATAAAAAAAAAAAAAAAAAAAAAABbQ29udGVu&#10;dF9UeXBlc10ueG1sUEsBAi0AFAAGAAgAAAAhADj9If/WAAAAlAEAAAsAAAAAAAAAAAAAAAAALwEA&#10;AF9yZWxzLy5yZWxzUEsBAi0AFAAGAAgAAAAhAHwtxSctAgAAWQQAAA4AAAAAAAAAAAAAAAAALgIA&#10;AGRycy9lMm9Eb2MueG1sUEsBAi0AFAAGAAgAAAAhAFacACPhAAAACwEAAA8AAAAAAAAAAAAAAAAA&#10;hwQAAGRycy9kb3ducmV2LnhtbFBLBQYAAAAABAAEAPMAAACVBQAAAAA=&#10;">
                <v:textbox>
                  <w:txbxContent>
                    <w:p w14:paraId="31F46007" w14:textId="77777777" w:rsidR="00EE7D46" w:rsidRPr="00243748" w:rsidRDefault="00EE7D46" w:rsidP="00EE7D46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8,5</w:t>
                      </w:r>
                      <w:r w:rsidRPr="00243748">
                        <w:rPr>
                          <w:sz w:val="16"/>
                          <w:szCs w:val="16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Pr="00EE7D46">
        <w:rPr>
          <w:rFonts w:ascii="Calibri" w:hAnsi="Calibri"/>
          <w:b/>
          <w:noProof/>
          <w:sz w:val="36"/>
          <w:szCs w:val="36"/>
        </w:rPr>
        <w:drawing>
          <wp:inline distT="0" distB="0" distL="0" distR="0" wp14:anchorId="7F73D096" wp14:editId="0CD12F77">
            <wp:extent cx="5918200" cy="3505200"/>
            <wp:effectExtent l="0" t="0" r="0" b="0"/>
            <wp:docPr id="1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13A83" w14:textId="77777777" w:rsidR="00EE7D46" w:rsidRPr="00EE7D46" w:rsidRDefault="00EE7D46" w:rsidP="00EE7D46">
      <w:pPr>
        <w:pStyle w:val="Listenabsatz"/>
        <w:widowControl/>
        <w:autoSpaceDE/>
        <w:autoSpaceDN/>
        <w:adjustRightInd/>
        <w:ind w:left="720" w:firstLine="0"/>
        <w:contextualSpacing/>
        <w:rPr>
          <w:rFonts w:ascii="Calibri" w:hAnsi="Calibri"/>
          <w:bCs/>
          <w:noProof/>
          <w:sz w:val="28"/>
          <w:szCs w:val="28"/>
        </w:rPr>
      </w:pPr>
      <w:r w:rsidRPr="00A86552">
        <w:rPr>
          <w:rFonts w:ascii="Calibri" w:hAnsi="Calibri"/>
          <w:bCs/>
          <w:noProof/>
          <w:sz w:val="28"/>
          <w:szCs w:val="28"/>
        </w:rPr>
        <w:t>Versuchsaufbau</w:t>
      </w:r>
      <w:r>
        <w:rPr>
          <w:rFonts w:ascii="Calibri" w:hAnsi="Calibri"/>
          <w:bCs/>
          <w:noProof/>
          <w:sz w:val="28"/>
          <w:szCs w:val="28"/>
        </w:rPr>
        <w:t>:</w:t>
      </w:r>
    </w:p>
    <w:p w14:paraId="0A0E5E61" w14:textId="134F9A33" w:rsidR="00EE7D46" w:rsidRDefault="00314968" w:rsidP="00EE7D46">
      <w:pPr>
        <w:pStyle w:val="Listenabsatz"/>
        <w:widowControl/>
        <w:autoSpaceDE/>
        <w:autoSpaceDN/>
        <w:adjustRightInd/>
        <w:ind w:left="720" w:firstLine="0"/>
        <w:contextualSpacing/>
        <w:rPr>
          <w:rFonts w:ascii="Calibri" w:hAnsi="Calibri"/>
          <w:b/>
          <w:noProof/>
          <w:sz w:val="28"/>
          <w:szCs w:val="28"/>
        </w:rPr>
      </w:pPr>
      <w:r w:rsidRPr="00EE7D46">
        <w:rPr>
          <w:rFonts w:ascii="Calibri" w:hAnsi="Calibri"/>
          <w:b/>
          <w:noProof/>
          <w:sz w:val="28"/>
          <w:szCs w:val="28"/>
        </w:rPr>
        <w:lastRenderedPageBreak/>
        <w:drawing>
          <wp:inline distT="0" distB="0" distL="0" distR="0" wp14:anchorId="1915FCD6" wp14:editId="30B10D15">
            <wp:extent cx="4610100" cy="3949700"/>
            <wp:effectExtent l="0" t="0" r="0" b="0"/>
            <wp:docPr id="1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757D9" w14:textId="77777777" w:rsidR="00EE7D46" w:rsidRDefault="00EE7D46" w:rsidP="00EE7D46">
      <w:pPr>
        <w:pStyle w:val="Listenabsatz"/>
        <w:widowControl/>
        <w:autoSpaceDE/>
        <w:autoSpaceDN/>
        <w:adjustRightInd/>
        <w:ind w:left="720" w:firstLine="0"/>
        <w:contextualSpacing/>
        <w:rPr>
          <w:rFonts w:ascii="Calibri" w:hAnsi="Calibri"/>
          <w:b/>
          <w:noProof/>
          <w:sz w:val="28"/>
          <w:szCs w:val="28"/>
        </w:rPr>
      </w:pPr>
    </w:p>
    <w:p w14:paraId="20021669" w14:textId="77777777" w:rsidR="00EE7D46" w:rsidRDefault="00EE7D46" w:rsidP="00EE7D46">
      <w:pPr>
        <w:pStyle w:val="Listenabsatz"/>
        <w:widowControl/>
        <w:autoSpaceDE/>
        <w:autoSpaceDN/>
        <w:adjustRightInd/>
        <w:contextualSpacing/>
        <w:rPr>
          <w:rFonts w:ascii="Calibri" w:hAnsi="Calibri" w:cs="Calibri"/>
          <w:i/>
          <w:noProof/>
          <w:sz w:val="26"/>
          <w:szCs w:val="26"/>
        </w:rPr>
      </w:pPr>
      <w:r w:rsidRPr="00EE7D46">
        <w:rPr>
          <w:rFonts w:ascii="Calibri" w:hAnsi="Calibri" w:cs="Calibri"/>
          <w:i/>
          <w:noProof/>
          <w:sz w:val="26"/>
          <w:szCs w:val="26"/>
        </w:rPr>
        <w:t>Welche Signaleinrichtungen werden nach Betätigung des Druckknopf-Brandmelders angesprochen?</w:t>
      </w:r>
    </w:p>
    <w:p w14:paraId="0B226B9A" w14:textId="77777777" w:rsidR="00EE7D46" w:rsidRPr="009419D6" w:rsidRDefault="00EE7D46" w:rsidP="00EE7D46">
      <w:pPr>
        <w:pStyle w:val="Listenabsatz"/>
        <w:widowControl/>
        <w:autoSpaceDE/>
        <w:autoSpaceDN/>
        <w:adjustRightInd/>
        <w:contextualSpacing/>
        <w:rPr>
          <w:rFonts w:ascii="Calibri" w:hAnsi="Calibri" w:cs="Calibri"/>
          <w:iCs/>
          <w:noProof/>
          <w:color w:val="70AD47"/>
          <w:sz w:val="26"/>
          <w:szCs w:val="26"/>
        </w:rPr>
      </w:pPr>
      <w:r w:rsidRPr="009419D6">
        <w:rPr>
          <w:rFonts w:ascii="Calibri" w:hAnsi="Calibri" w:cs="Calibri"/>
          <w:iCs/>
          <w:noProof/>
          <w:color w:val="70AD47"/>
          <w:sz w:val="26"/>
          <w:szCs w:val="26"/>
        </w:rPr>
        <w:t>Warnlampe vor der Türe und Signalton und Alarmleuchte</w:t>
      </w:r>
    </w:p>
    <w:p w14:paraId="4286A1ED" w14:textId="77777777" w:rsidR="0084722C" w:rsidRDefault="0084722C" w:rsidP="0084722C">
      <w:pPr>
        <w:pStyle w:val="Listenabsatz"/>
        <w:widowControl/>
        <w:numPr>
          <w:ilvl w:val="0"/>
          <w:numId w:val="3"/>
        </w:numPr>
        <w:autoSpaceDE/>
        <w:autoSpaceDN/>
        <w:adjustRightInd/>
        <w:contextualSpacing/>
        <w:rPr>
          <w:rFonts w:ascii="Calibri" w:hAnsi="Calibri"/>
          <w:b/>
          <w:sz w:val="36"/>
          <w:szCs w:val="36"/>
        </w:rPr>
      </w:pPr>
      <w:r w:rsidRPr="00A86552">
        <w:rPr>
          <w:rFonts w:ascii="Calibri" w:hAnsi="Calibri"/>
          <w:b/>
          <w:sz w:val="36"/>
          <w:szCs w:val="36"/>
        </w:rPr>
        <w:t xml:space="preserve">Übung </w:t>
      </w:r>
      <w:r>
        <w:rPr>
          <w:rFonts w:ascii="Calibri" w:hAnsi="Calibri"/>
          <w:b/>
          <w:sz w:val="36"/>
          <w:szCs w:val="36"/>
        </w:rPr>
        <w:t>Feuerwehr-Schlüsseldepot</w:t>
      </w:r>
    </w:p>
    <w:p w14:paraId="41FED6AA" w14:textId="06A25997" w:rsidR="0084722C" w:rsidRDefault="00314968" w:rsidP="0084722C">
      <w:pPr>
        <w:pStyle w:val="Listenabsatz"/>
        <w:widowControl/>
        <w:autoSpaceDE/>
        <w:autoSpaceDN/>
        <w:adjustRightInd/>
        <w:ind w:left="720" w:firstLine="0"/>
        <w:contextualSpacing/>
        <w:rPr>
          <w:rFonts w:ascii="Calibri" w:hAnsi="Calibri"/>
          <w:b/>
          <w:sz w:val="36"/>
          <w:szCs w:val="36"/>
        </w:rPr>
      </w:pPr>
      <w:r>
        <w:rPr>
          <w:rFonts w:ascii="Calibri" w:hAnsi="Calibri"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35A983C0" wp14:editId="42E5D828">
                <wp:simplePos x="0" y="0"/>
                <wp:positionH relativeFrom="column">
                  <wp:posOffset>4939665</wp:posOffset>
                </wp:positionH>
                <wp:positionV relativeFrom="paragraph">
                  <wp:posOffset>4128770</wp:posOffset>
                </wp:positionV>
                <wp:extent cx="628650" cy="196850"/>
                <wp:effectExtent l="0" t="0" r="0" b="0"/>
                <wp:wrapNone/>
                <wp:docPr id="38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196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1CAE7F" w14:textId="77777777" w:rsidR="00C516D0" w:rsidRPr="00243748" w:rsidRDefault="00C516D0" w:rsidP="00C516D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∞Ω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A983C0" id="Text Box 20" o:spid="_x0000_s1043" type="#_x0000_t202" style="position:absolute;left:0;text-align:left;margin-left:388.95pt;margin-top:325.1pt;width:49.5pt;height:15.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vodLQIAAFkEAAAOAAAAZHJzL2Uyb0RvYy54bWysVNuO2yAQfa/Uf0C8N47TJJtYcVbbbFNV&#10;2l6k3X4AxthGBYYCib39+g44m01vL1X9gIAZzsycM+PN9aAVOQrnJZiS5pMpJcJwqKVpS/rlYf9q&#10;RYkPzNRMgRElfRSeXm9fvtj0thAz6EDVwhEEMb7obUm7EGyRZZ53QjM/ASsMGhtwmgU8ujarHesR&#10;XatsNp0usx5cbR1w4T3e3o5Guk34TSN4+NQ0XgSiSoq5hbS6tFZxzbYbVrSO2U7yUxrsH7LQTBoM&#10;eoa6ZYGRg5O/QWnJHXhowoSDzqBpJBepBqwmn/5SzX3HrEi1IDnenmny/w+Wfzx+dkTWJX2NShmm&#10;UaMHMQTyBgYyS/z01hfodm/RMQx4jzqnWr29A/7VEwO7jplW3DgHfSdYjfnlkdns4mlUxBc+glT9&#10;B6gxDjsESEBD43QkD+kgiI46PZ61iblwvFzOVssFWjia8vVyhfsYgRVPj63z4Z0ATeKmpA6lT+Ds&#10;eOfD6PrkEmN5ULLeS6XSwbXVTjlyZNgm+/Sd0H9yU4b0JV0vZoux/r9CTNP3JwgtA/a7krqkq7MT&#10;KyJrb02dujEwqcY9VqfMicbI3MhhGKohKZZfxQiR1grqRyTWwdjfOI+46cB9p6TH3i6p/3ZgTlCi&#10;3hsUZ53P53EY0mG+uEKdibu0VJcWZjhClTRQMm53YRygg3Wy7TDS2A4GblDQRiayn7M65Y/9m+Q6&#10;zVockMtz8nr+I2x/AAAA//8DAFBLAwQUAAYACAAAACEANHVXquAAAAALAQAADwAAAGRycy9kb3du&#10;cmV2LnhtbEyPy07DMBBF90j8gzVIbBB1GiBOQ5wKIYHoDgqCrRtPkwg/gu2m4e8ZVrCcO0d3ztTr&#10;2Ro2YYiDdxKWiwwYutbrwXUS3l4fLktgMSmnlfEOJXxjhHVzelKrSvuje8FpmzpGJS5WSkKf0lhx&#10;HtserYoLP6Kj3d4HqxKNoeM6qCOVW8PzLCu4VYOjC70a8b7H9nN7sBLK66fpI26unt/bYm9W6UJM&#10;j19ByvOz+e4WWMI5/cHwq0/q0JDTzh+cjsxIEEKsCJVQ3GQ5MCJKUVCyo6Rc5sCbmv//ofkBAAD/&#10;/wMAUEsBAi0AFAAGAAgAAAAhALaDOJL+AAAA4QEAABMAAAAAAAAAAAAAAAAAAAAAAFtDb250ZW50&#10;X1R5cGVzXS54bWxQSwECLQAUAAYACAAAACEAOP0h/9YAAACUAQAACwAAAAAAAAAAAAAAAAAvAQAA&#10;X3JlbHMvLnJlbHNQSwECLQAUAAYACAAAACEAbor6HS0CAABZBAAADgAAAAAAAAAAAAAAAAAuAgAA&#10;ZHJzL2Uyb0RvYy54bWxQSwECLQAUAAYACAAAACEANHVXquAAAAALAQAADwAAAAAAAAAAAAAAAACH&#10;BAAAZHJzL2Rvd25yZXYueG1sUEsFBgAAAAAEAAQA8wAAAJQFAAAAAA==&#10;">
                <v:textbox>
                  <w:txbxContent>
                    <w:p w14:paraId="431CAE7F" w14:textId="77777777" w:rsidR="00C516D0" w:rsidRPr="00243748" w:rsidRDefault="00C516D0" w:rsidP="00C516D0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∞Ω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433031DE" wp14:editId="29835FE5">
                <wp:simplePos x="0" y="0"/>
                <wp:positionH relativeFrom="column">
                  <wp:posOffset>4949190</wp:posOffset>
                </wp:positionH>
                <wp:positionV relativeFrom="paragraph">
                  <wp:posOffset>4341495</wp:posOffset>
                </wp:positionV>
                <wp:extent cx="628650" cy="196850"/>
                <wp:effectExtent l="0" t="0" r="0" b="0"/>
                <wp:wrapNone/>
                <wp:docPr id="37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196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218CBB" w14:textId="77777777" w:rsidR="00C516D0" w:rsidRPr="00243748" w:rsidRDefault="00C516D0" w:rsidP="00C516D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0,5Ω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3031DE" id="Text Box 19" o:spid="_x0000_s1044" type="#_x0000_t202" style="position:absolute;left:0;text-align:left;margin-left:389.7pt;margin-top:341.85pt;width:49.5pt;height:15.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GD1LQIAAFkEAAAOAAAAZHJzL2Uyb0RvYy54bWysVNtu2zAMfR+wfxD0vjjOkjQx4hRdugwD&#10;ugvQ7gNkWbaFSaImKbG7rx8lp2l2exnmB4EUqUPykPTmetCKHIXzEkxJ88mUEmE41NK0Jf3ysH+1&#10;osQHZmqmwIiSPgpPr7cvX2x6W4gZdKBq4QiCGF/0tqRdCLbIMs87oZmfgBUGjQ04zQKqrs1qx3pE&#10;1yqbTafLrAdXWwdceI+3t6ORbhN+0wgePjWNF4GokmJuIZ0unVU8s+2GFa1jtpP8lAb7hyw0kwaD&#10;nqFuWWDk4ORvUFpyBx6aMOGgM2gayUWqAavJp79Uc98xK1ItSI63Z5r8/4PlH4+fHZF1SV9fUWKY&#10;xh49iCGQNzCQfB356a0v0O3eomMY8B77nGr19g74V08M7DpmWnHjHPSdYDXml8eX2cXTEcdHkKr/&#10;ADXGYYcACWhonI7kIR0E0bFPj+fexFw4Xi5nq+UCLRxN+Xq5QjlGYMXTY+t8eCdAkyiU1GHrEzg7&#10;3vkwuj65xFgelKz3UqmkuLbaKUeODMdkn74T+k9uypC+pOvFbDHW/1eIafr+BKFlwHlXUpd0dXZi&#10;RWTtrakxTVYEJtUoY3XKnGiMzI0chqEaUsfyVYwQOa6gfkRiHYzzjfuIQgfuOyU9znZJ/bcDc4IS&#10;9d5gc9b5fB6XISnzxdUMFXdpqS4tzHCEKmmgZBR3YVygg3Wy7TDSOA4GbrChjUxkP2d1yh/nN7Xr&#10;tGtxQS715PX8R9j+AAAA//8DAFBLAwQUAAYACAAAACEAMk4WcOAAAAALAQAADwAAAGRycy9kb3du&#10;cmV2LnhtbEyPwU7DMAyG70i8Q2QkLoilY1WTlaYTQgLBbQwE16zJ2orGKUnWlbfHnOBo/59+f642&#10;sxvYZEPsPSpYLjJgFhtvemwVvL0+XEtgMWk0evBoFXzbCJv6/KzSpfEnfLHTLrWMSjCWWkGX0lhy&#10;HpvOOh0XfrRI2cEHpxONoeUm6BOVu4HfZFnBne6RLnR6tPedbT53R6dA5k/TR3xebd+b4jCs05WY&#10;Hr+CUpcX890tsGTn9AfDrz6pQ01Oe39EE9mgQIh1TqiCQq4EMCKkkLTZU7TMBfC64v9/qH8AAAD/&#10;/wMAUEsBAi0AFAAGAAgAAAAhALaDOJL+AAAA4QEAABMAAAAAAAAAAAAAAAAAAAAAAFtDb250ZW50&#10;X1R5cGVzXS54bWxQSwECLQAUAAYACAAAACEAOP0h/9YAAACUAQAACwAAAAAAAAAAAAAAAAAvAQAA&#10;X3JlbHMvLnJlbHNQSwECLQAUAAYACAAAACEA/pBg9S0CAABZBAAADgAAAAAAAAAAAAAAAAAuAgAA&#10;ZHJzL2Uyb0RvYy54bWxQSwECLQAUAAYACAAAACEAMk4WcOAAAAALAQAADwAAAAAAAAAAAAAAAACH&#10;BAAAZHJzL2Rvd25yZXYueG1sUEsFBgAAAAAEAAQA8wAAAJQFAAAAAA==&#10;">
                <v:textbox>
                  <w:txbxContent>
                    <w:p w14:paraId="63218CBB" w14:textId="77777777" w:rsidR="00C516D0" w:rsidRPr="00243748" w:rsidRDefault="00C516D0" w:rsidP="00C516D0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0,5Ω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2AF5F8AD" wp14:editId="3862C193">
                <wp:simplePos x="0" y="0"/>
                <wp:positionH relativeFrom="column">
                  <wp:posOffset>3122930</wp:posOffset>
                </wp:positionH>
                <wp:positionV relativeFrom="paragraph">
                  <wp:posOffset>4361815</wp:posOffset>
                </wp:positionV>
                <wp:extent cx="628650" cy="196850"/>
                <wp:effectExtent l="0" t="0" r="0" b="0"/>
                <wp:wrapNone/>
                <wp:docPr id="36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196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49272C" w14:textId="77777777" w:rsidR="0084722C" w:rsidRPr="00243748" w:rsidRDefault="0084722C" w:rsidP="0084722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∞Ω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F5F8AD" id="Text Box 18" o:spid="_x0000_s1045" type="#_x0000_t202" style="position:absolute;left:0;text-align:left;margin-left:245.9pt;margin-top:343.45pt;width:49.5pt;height:15.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Af4LQIAAFkEAAAOAAAAZHJzL2Uyb0RvYy54bWysVNtu2zAMfR+wfxD0vjjOkiwx4hRdugwD&#10;ugvQ7gNkWbaFSaImKbG7ry8lp2l2exnmB4EUqUPykPTmatCKHIXzEkxJ88mUEmE41NK0Jf16v3+1&#10;osQHZmqmwIiSPghPr7YvX2x6W4gZdKBq4QiCGF/0tqRdCLbIMs87oZmfgBUGjQ04zQKqrs1qx3pE&#10;1yqbTafLrAdXWwdceI+3N6ORbhN+0wgePjeNF4GokmJuIZ0unVU8s+2GFa1jtpP8lAb7hyw0kwaD&#10;nqFuWGDk4ORvUFpyBx6aMOGgM2gayUWqAavJp79Uc9cxK1ItSI63Z5r8/4Pln45fHJF1SV8vKTFM&#10;Y4/uxRDIWxhIvor89NYX6HZn0TEMeI99TrV6ewv8mycGdh0zrbh2DvpOsBrzy+PL7OLpiOMjSNV/&#10;hBrjsEOABDQ0TkfykA6C6Ninh3NvYi4cL5ez1XKBFo6mfL1coRwjsOLpsXU+vBegSRRK6rD1CZwd&#10;b30YXZ9cYiwPStZ7qVRSXFvtlCNHhmOyT98J/Sc3ZUhf0vVithjr/yvENH1/gtAy4LwrqUu6Ojux&#10;IrL2ztSYJisCk2qUsTplTjRG5kYOw1ANqWP5OkaIHFdQPyCxDsb5xn1EoQP3g5IeZ7uk/vuBOUGJ&#10;+mCwOet8Po/LkJT54s0MFXdpqS4tzHCEKmmgZBR3YVygg3Wy7TDSOA4GrrGhjUxkP2d1yh/nN7Xr&#10;tGtxQS715PX8R9g+AgAA//8DAFBLAwQUAAYACAAAACEAy9RZw+EAAAALAQAADwAAAGRycy9kb3du&#10;cmV2LnhtbEyPwU7DMBBE70j8g7VIXFDrBEoShzgVQgLRG7QIrm68TSLidbDdNPw95gTHnR3NvKnW&#10;sxnYhM73liSkywQYUmN1T62Et93jogDmgyKtBkso4Rs9rOvzs0qV2p7oFadtaFkMIV8qCV0IY8m5&#10;bzo0yi/tiBR/B+uMCvF0LddOnWK4Gfh1kmTcqJ5iQ6dGfOiw+dwejYRi9Tx9+M3Ny3uTHQYRrvLp&#10;6ctJeXkx398BCziHPzP84kd0qCPT3h5JezZIWIk0ogcJWZEJYNFxK5Ko7CXkaS6A1xX/v6H+AQAA&#10;//8DAFBLAQItABQABgAIAAAAIQC2gziS/gAAAOEBAAATAAAAAAAAAAAAAAAAAAAAAABbQ29udGVu&#10;dF9UeXBlc10ueG1sUEsBAi0AFAAGAAgAAAAhADj9If/WAAAAlAEAAAsAAAAAAAAAAAAAAAAALwEA&#10;AF9yZWxzLy5yZWxzUEsBAi0AFAAGAAgAAAAhACtwB/gtAgAAWQQAAA4AAAAAAAAAAAAAAAAALgIA&#10;AGRycy9lMm9Eb2MueG1sUEsBAi0AFAAGAAgAAAAhAMvUWcPhAAAACwEAAA8AAAAAAAAAAAAAAAAA&#10;hwQAAGRycy9kb3ducmV2LnhtbFBLBQYAAAAABAAEAPMAAACVBQAAAAA=&#10;">
                <v:textbox>
                  <w:txbxContent>
                    <w:p w14:paraId="1849272C" w14:textId="77777777" w:rsidR="0084722C" w:rsidRPr="00243748" w:rsidRDefault="0084722C" w:rsidP="0084722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∞Ω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3951D552" wp14:editId="0F93BBAC">
                <wp:simplePos x="0" y="0"/>
                <wp:positionH relativeFrom="column">
                  <wp:posOffset>3122930</wp:posOffset>
                </wp:positionH>
                <wp:positionV relativeFrom="paragraph">
                  <wp:posOffset>4144645</wp:posOffset>
                </wp:positionV>
                <wp:extent cx="628650" cy="196850"/>
                <wp:effectExtent l="0" t="0" r="0" b="0"/>
                <wp:wrapNone/>
                <wp:docPr id="35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196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3ABEFB" w14:textId="77777777" w:rsidR="0084722C" w:rsidRPr="00243748" w:rsidRDefault="0084722C" w:rsidP="0084722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0,1Ω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51D552" id="Text Box 17" o:spid="_x0000_s1046" type="#_x0000_t202" style="position:absolute;left:0;text-align:left;margin-left:245.9pt;margin-top:326.35pt;width:49.5pt;height:15.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zmGLQIAAFkEAAAOAAAAZHJzL2Uyb0RvYy54bWysVNtu2zAMfR+wfxD0vjjOkjQx4hRdugwD&#10;ugvQ7gNkWbaFSaImKbG7rx8lp2l2exnmB4EUqUPykPTmetCKHIXzEkxJ88mUEmE41NK0Jf3ysH+1&#10;osQHZmqmwIiSPgpPr7cvX2x6W4gZdKBq4QiCGF/0tqRdCLbIMs87oZmfgBUGjQ04zQKqrs1qx3pE&#10;1yqbTafLrAdXWwdceI+3t6ORbhN+0wgePjWNF4GokmJuIZ0unVU8s+2GFa1jtpP8lAb7hyw0kwaD&#10;nqFuWWDk4ORvUFpyBx6aMOGgM2gayUWqAavJp79Uc98xK1ItSI63Z5r8/4PlH4+fHZF1SV8vKDFM&#10;Y48exBDIGxhIfhX56a0v0O3eomMY8B77nGr19g74V08M7DpmWnHjHPSdYDXml8eX2cXTEcdHkKr/&#10;ADXGYYcACWhonI7kIR0E0bFPj+fexFw4Xi5nq+UCLRxN+Xq5QjlGYMXTY+t8eCdAkyiU1GHrEzg7&#10;3vkwuj65xFgelKz3UqmkuLbaKUeODMdkn74T+k9uypC+pOvFbDHW/1eIafr+BKFlwHlXUpd0dXZi&#10;RWTtrakxTVYEJtUoY3XKnGiMzI0chqEaUsdmiYLIcQX1IxLrYJxv3EcUOnDfKelxtkvqvx2YE5So&#10;9wabs87n87gMSZkvrhCIuEtLdWlhhiNUSQMlo7gL4wIdrJNth5HGcTBwgw1tZCL7OatT/ji/qV2n&#10;XYsLcqknr+c/wvYHAAAA//8DAFBLAwQUAAYACAAAACEAHp0aMd8AAAALAQAADwAAAGRycy9kb3du&#10;cmV2LnhtbEyPyU7DMBCG70i8gzVIXBB1umUjToWQQHCDtoKrG0+TCC/BdtPw9gwnOP6L/vmm2kxG&#10;sxF96J0VMJ8lwNA2TvW2FbDfPd7mwEKUVkntLAr4xgCb+vKikqVyZ/uG4za2jEZsKKWALsah5Dw0&#10;HRoZZm5AS9nReSMjSd9y5eWZxo3miyRJuZG9pQudHPChw+ZzezIC8tXz+BFelq/vTXrURbzJxqcv&#10;L8T11XR/ByziFP/K8ItP6FAT08GdrApMC1gVc0KPAtL1IgNGjXWRkHMgJ19mwOuK//+h/gEAAP//&#10;AwBQSwECLQAUAAYACAAAACEAtoM4kv4AAADhAQAAEwAAAAAAAAAAAAAAAAAAAAAAW0NvbnRlbnRf&#10;VHlwZXNdLnhtbFBLAQItABQABgAIAAAAIQA4/SH/1gAAAJQBAAALAAAAAAAAAAAAAAAAAC8BAABf&#10;cmVscy8ucmVsc1BLAQItABQABgAIAAAAIQCAQzmGLQIAAFkEAAAOAAAAAAAAAAAAAAAAAC4CAABk&#10;cnMvZTJvRG9jLnhtbFBLAQItABQABgAIAAAAIQAenRox3wAAAAsBAAAPAAAAAAAAAAAAAAAAAIcE&#10;AABkcnMvZG93bnJldi54bWxQSwUGAAAAAAQABADzAAAAkwUAAAAA&#10;">
                <v:textbox>
                  <w:txbxContent>
                    <w:p w14:paraId="7D3ABEFB" w14:textId="77777777" w:rsidR="0084722C" w:rsidRPr="00243748" w:rsidRDefault="0084722C" w:rsidP="0084722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0,1Ω</w:t>
                      </w:r>
                    </w:p>
                  </w:txbxContent>
                </v:textbox>
              </v:shape>
            </w:pict>
          </mc:Fallback>
        </mc:AlternateContent>
      </w:r>
      <w:r w:rsidR="0084722C" w:rsidRPr="0084722C">
        <w:rPr>
          <w:noProof/>
        </w:rPr>
        <w:t xml:space="preserve"> </w:t>
      </w:r>
      <w:r w:rsidRPr="0084722C">
        <w:rPr>
          <w:rFonts w:ascii="Calibri" w:hAnsi="Calibri"/>
          <w:b/>
          <w:noProof/>
          <w:sz w:val="36"/>
          <w:szCs w:val="36"/>
        </w:rPr>
        <w:drawing>
          <wp:inline distT="0" distB="0" distL="0" distR="0" wp14:anchorId="7B915868" wp14:editId="5CFBDC05">
            <wp:extent cx="5867400" cy="4699000"/>
            <wp:effectExtent l="0" t="0" r="0" b="0"/>
            <wp:docPr id="1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69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E223B" w14:textId="77777777" w:rsidR="0084722C" w:rsidRPr="00EE7D46" w:rsidRDefault="0084722C" w:rsidP="0084722C">
      <w:pPr>
        <w:pStyle w:val="Listenabsatz"/>
        <w:widowControl/>
        <w:autoSpaceDE/>
        <w:autoSpaceDN/>
        <w:adjustRightInd/>
        <w:ind w:left="720" w:firstLine="0"/>
        <w:contextualSpacing/>
        <w:rPr>
          <w:rFonts w:ascii="Calibri" w:hAnsi="Calibri"/>
          <w:bCs/>
          <w:noProof/>
          <w:sz w:val="28"/>
          <w:szCs w:val="28"/>
        </w:rPr>
      </w:pPr>
      <w:r w:rsidRPr="00A86552">
        <w:rPr>
          <w:rFonts w:ascii="Calibri" w:hAnsi="Calibri"/>
          <w:bCs/>
          <w:noProof/>
          <w:sz w:val="28"/>
          <w:szCs w:val="28"/>
        </w:rPr>
        <w:t>Versuchsaufbau</w:t>
      </w:r>
      <w:r>
        <w:rPr>
          <w:rFonts w:ascii="Calibri" w:hAnsi="Calibri"/>
          <w:bCs/>
          <w:noProof/>
          <w:sz w:val="28"/>
          <w:szCs w:val="28"/>
        </w:rPr>
        <w:t>:</w:t>
      </w:r>
    </w:p>
    <w:p w14:paraId="49F40F8B" w14:textId="77FF6A0F" w:rsidR="0084722C" w:rsidRDefault="00314968" w:rsidP="0084722C">
      <w:pPr>
        <w:pStyle w:val="Listenabsatz"/>
        <w:widowControl/>
        <w:autoSpaceDE/>
        <w:autoSpaceDN/>
        <w:adjustRightInd/>
        <w:ind w:left="720" w:firstLine="0"/>
        <w:contextualSpacing/>
        <w:rPr>
          <w:rFonts w:ascii="Calibri" w:hAnsi="Calibri"/>
          <w:b/>
          <w:noProof/>
          <w:sz w:val="28"/>
          <w:szCs w:val="28"/>
        </w:rPr>
      </w:pPr>
      <w:r w:rsidRPr="0084722C">
        <w:rPr>
          <w:rFonts w:ascii="Calibri" w:hAnsi="Calibri"/>
          <w:b/>
          <w:noProof/>
          <w:sz w:val="28"/>
          <w:szCs w:val="28"/>
        </w:rPr>
        <w:lastRenderedPageBreak/>
        <w:drawing>
          <wp:inline distT="0" distB="0" distL="0" distR="0" wp14:anchorId="11F9969A" wp14:editId="78BCA47E">
            <wp:extent cx="5041900" cy="4108450"/>
            <wp:effectExtent l="0" t="0" r="0" b="0"/>
            <wp:docPr id="1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410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526BB" w14:textId="77777777" w:rsidR="0084722C" w:rsidRDefault="0084722C" w:rsidP="0084722C">
      <w:pPr>
        <w:pStyle w:val="Listenabsatz"/>
        <w:widowControl/>
        <w:autoSpaceDE/>
        <w:autoSpaceDN/>
        <w:adjustRightInd/>
        <w:ind w:left="720" w:firstLine="0"/>
        <w:contextualSpacing/>
        <w:rPr>
          <w:rFonts w:ascii="Calibri" w:hAnsi="Calibri"/>
          <w:b/>
          <w:noProof/>
          <w:sz w:val="28"/>
          <w:szCs w:val="28"/>
        </w:rPr>
      </w:pPr>
    </w:p>
    <w:p w14:paraId="67ABA89A" w14:textId="77777777" w:rsidR="0084722C" w:rsidRDefault="0084722C" w:rsidP="0084722C">
      <w:pPr>
        <w:pStyle w:val="Listenabsatz"/>
        <w:widowControl/>
        <w:autoSpaceDE/>
        <w:autoSpaceDN/>
        <w:adjustRightInd/>
        <w:contextualSpacing/>
        <w:rPr>
          <w:rFonts w:ascii="Calibri" w:hAnsi="Calibri" w:cs="Calibri"/>
          <w:i/>
          <w:noProof/>
          <w:sz w:val="26"/>
          <w:szCs w:val="26"/>
        </w:rPr>
      </w:pPr>
      <w:r w:rsidRPr="00EE7D46">
        <w:rPr>
          <w:rFonts w:ascii="Calibri" w:hAnsi="Calibri" w:cs="Calibri"/>
          <w:i/>
          <w:noProof/>
          <w:sz w:val="26"/>
          <w:szCs w:val="26"/>
        </w:rPr>
        <w:t>Welche Signaleinrichtungen werden nach Betätigung des Druckknopf-Brandmelders angesprochen?</w:t>
      </w:r>
    </w:p>
    <w:p w14:paraId="3F6FFF86" w14:textId="77777777" w:rsidR="0084722C" w:rsidRPr="009419D6" w:rsidRDefault="0084722C" w:rsidP="0084722C">
      <w:pPr>
        <w:pStyle w:val="Listenabsatz"/>
        <w:widowControl/>
        <w:autoSpaceDE/>
        <w:autoSpaceDN/>
        <w:adjustRightInd/>
        <w:contextualSpacing/>
        <w:rPr>
          <w:rFonts w:ascii="Calibri" w:hAnsi="Calibri" w:cs="Calibri"/>
          <w:iCs/>
          <w:noProof/>
          <w:color w:val="70AD47"/>
          <w:sz w:val="26"/>
          <w:szCs w:val="26"/>
        </w:rPr>
      </w:pPr>
      <w:r w:rsidRPr="009419D6">
        <w:rPr>
          <w:rFonts w:ascii="Calibri" w:hAnsi="Calibri" w:cs="Calibri"/>
          <w:iCs/>
          <w:noProof/>
          <w:color w:val="70AD47"/>
          <w:sz w:val="26"/>
          <w:szCs w:val="26"/>
        </w:rPr>
        <w:t>Signalton</w:t>
      </w:r>
    </w:p>
    <w:p w14:paraId="46AAA0E1" w14:textId="77777777" w:rsidR="00EE7D46" w:rsidRPr="0031252D" w:rsidRDefault="00EE7D46" w:rsidP="00EE7D46">
      <w:pPr>
        <w:pStyle w:val="Listenabsatz"/>
        <w:widowControl/>
        <w:autoSpaceDE/>
        <w:autoSpaceDN/>
        <w:adjustRightInd/>
        <w:ind w:left="0" w:firstLine="0"/>
        <w:contextualSpacing/>
        <w:rPr>
          <w:rFonts w:ascii="Calibri" w:hAnsi="Calibri"/>
          <w:b/>
          <w:sz w:val="28"/>
          <w:szCs w:val="28"/>
        </w:rPr>
      </w:pPr>
    </w:p>
    <w:p w14:paraId="1AEAB27B" w14:textId="77777777" w:rsidR="00EE7D46" w:rsidRDefault="00EE7D46" w:rsidP="00A86552">
      <w:pPr>
        <w:pStyle w:val="Listenabsatz"/>
        <w:widowControl/>
        <w:autoSpaceDE/>
        <w:autoSpaceDN/>
        <w:adjustRightInd/>
        <w:ind w:left="720" w:firstLine="0"/>
        <w:contextualSpacing/>
        <w:rPr>
          <w:rFonts w:ascii="Calibri" w:hAnsi="Calibri"/>
          <w:b/>
          <w:sz w:val="28"/>
          <w:szCs w:val="28"/>
        </w:rPr>
      </w:pPr>
    </w:p>
    <w:p w14:paraId="38CDCAE3" w14:textId="77777777" w:rsidR="00C516D0" w:rsidRDefault="00C516D0" w:rsidP="00AE45F0">
      <w:pPr>
        <w:pStyle w:val="Listenabsatz"/>
        <w:widowControl/>
        <w:autoSpaceDE/>
        <w:autoSpaceDN/>
        <w:adjustRightInd/>
        <w:ind w:left="0" w:firstLine="0"/>
        <w:contextualSpacing/>
        <w:rPr>
          <w:rFonts w:ascii="Calibri" w:hAnsi="Calibri"/>
          <w:b/>
          <w:sz w:val="28"/>
          <w:szCs w:val="28"/>
        </w:rPr>
      </w:pPr>
    </w:p>
    <w:p w14:paraId="49ED34C4" w14:textId="77777777" w:rsidR="00B906F5" w:rsidRDefault="00B906F5" w:rsidP="00B906F5">
      <w:pPr>
        <w:pStyle w:val="Listenabsatz"/>
        <w:widowControl/>
        <w:numPr>
          <w:ilvl w:val="0"/>
          <w:numId w:val="3"/>
        </w:numPr>
        <w:autoSpaceDE/>
        <w:autoSpaceDN/>
        <w:adjustRightInd/>
        <w:contextualSpacing/>
        <w:rPr>
          <w:rFonts w:ascii="Calibri" w:hAnsi="Calibri"/>
          <w:b/>
          <w:sz w:val="36"/>
          <w:szCs w:val="36"/>
        </w:rPr>
      </w:pPr>
      <w:r w:rsidRPr="00A86552">
        <w:rPr>
          <w:rFonts w:ascii="Calibri" w:hAnsi="Calibri"/>
          <w:b/>
          <w:sz w:val="36"/>
          <w:szCs w:val="36"/>
        </w:rPr>
        <w:t xml:space="preserve">Übung </w:t>
      </w:r>
      <w:r>
        <w:rPr>
          <w:rFonts w:ascii="Calibri" w:hAnsi="Calibri"/>
          <w:b/>
          <w:sz w:val="36"/>
          <w:szCs w:val="36"/>
        </w:rPr>
        <w:t>Meldlinien</w:t>
      </w:r>
    </w:p>
    <w:p w14:paraId="2C0E15ED" w14:textId="79C6BED5" w:rsidR="00B906F5" w:rsidRDefault="00314968" w:rsidP="00B906F5">
      <w:pPr>
        <w:pStyle w:val="Listenabsatz"/>
        <w:widowControl/>
        <w:autoSpaceDE/>
        <w:autoSpaceDN/>
        <w:adjustRightInd/>
        <w:ind w:left="720" w:firstLine="0"/>
        <w:contextualSpacing/>
        <w:rPr>
          <w:rFonts w:ascii="Calibri" w:hAnsi="Calibri"/>
          <w:b/>
          <w:sz w:val="36"/>
          <w:szCs w:val="36"/>
        </w:rPr>
      </w:pPr>
      <w:r>
        <w:rPr>
          <w:rFonts w:ascii="Calibri" w:hAnsi="Calibri"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137187C7" wp14:editId="74B5B3FC">
                <wp:simplePos x="0" y="0"/>
                <wp:positionH relativeFrom="column">
                  <wp:posOffset>5239385</wp:posOffset>
                </wp:positionH>
                <wp:positionV relativeFrom="paragraph">
                  <wp:posOffset>3405505</wp:posOffset>
                </wp:positionV>
                <wp:extent cx="602615" cy="196850"/>
                <wp:effectExtent l="0" t="0" r="0" b="0"/>
                <wp:wrapNone/>
                <wp:docPr id="34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2615" cy="196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EA2D74" w14:textId="77777777" w:rsidR="00BF26E3" w:rsidRPr="00243748" w:rsidRDefault="00BF26E3" w:rsidP="00BF26E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6V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7187C7" id="Text Box 28" o:spid="_x0000_s1047" type="#_x0000_t202" style="position:absolute;left:0;text-align:left;margin-left:412.55pt;margin-top:268.15pt;width:47.45pt;height:15.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VZdLgIAAFkEAAAOAAAAZHJzL2Uyb0RvYy54bWysVNtu2zAMfR+wfxD0vviyJEuMOEWXLsOA&#10;7gK0+wBZlm1hsqhJSuzu60vJaRp028swPwiiSB0dHpLeXI29IkdhnQRd0myWUiI0h1rqtqTf7/dv&#10;VpQ4z3TNFGhR0gfh6NX29avNYAqRQweqFpYgiHbFYEraeW+KJHG8Ez1zMzBCo7MB2zOPpm2T2rIB&#10;0XuV5Gm6TAawtbHAhXN4ejM56TbiN43g/mvTOOGJKily83G1ca3Cmmw3rGgtM53kJxrsH1j0TGp8&#10;9Ax1wzwjByt/g+olt+Cg8TMOfQJNI7mIOWA2Wfoim7uOGRFzQXGcOcvk/h8s/3L8ZomsS/p2Tolm&#10;PdboXoyevIeR5Kugz2BcgWF3BgP9iOdY55irM7fAfziiYdcx3Ypra2HoBKuRXxZuJhdXJxwXQKrh&#10;M9T4Djt4iEBjY/sgHspBEB3r9HCuTeDC8XCZ5stsQQlHV7Zerhaxdgkrni4b6/xHAT0Jm5JaLH0E&#10;Z8db5wMZVjyFhLccKFnvpVLRsG21U5YcGbbJPn6R/4swpclQ0vUiX0z5/xUijd+fIHrpsd+V7Eu6&#10;OgexIqj2QdexGz2TatojZaVPMgblJg39WI2xYnkUOWhcQf2AwlqY+hvnETcd2F+UDNjbJXU/D8wK&#10;StQnjcVZZ/N5GIZozBfvcjTspae69DDNEaqknpJpu/PTAB2MlW2HL03toOEaC9rIKPYzqxN/7N9Y&#10;g9OshQG5tGPU8x9h+wgAAP//AwBQSwMEFAAGAAgAAAAhAKsmIurgAAAACwEAAA8AAABkcnMvZG93&#10;bnJldi54bWxMj8FOwzAMhu9IvENkJC5oS7eybitNJ4QEYjfYEFyzxmsrGqckWVfeHnOCo+1f3/+5&#10;2Iy2EwP60DpSMJsmIJAqZ1qqFbztHycrECFqMrpzhAq+McCmvLwodG7cmV5x2MVaMIRCrhU0Mfa5&#10;lKFq0OowdT0S347OWx159LU0Xp8Zbjs5T5JMWt0SNzS6x4cGq8/dySpY3T4PH2GbvrxX2bFbx5vl&#10;8PTllbq+Gu/vQEQc418YfvVZHUp2OrgTmSA6ZswXM44qWKRZCoITay4EceBNtkxBloX8/0P5AwAA&#10;//8DAFBLAQItABQABgAIAAAAIQC2gziS/gAAAOEBAAATAAAAAAAAAAAAAAAAAAAAAABbQ29udGVu&#10;dF9UeXBlc10ueG1sUEsBAi0AFAAGAAgAAAAhADj9If/WAAAAlAEAAAsAAAAAAAAAAAAAAAAALwEA&#10;AF9yZWxzLy5yZWxzUEsBAi0AFAAGAAgAAAAhAGNlVl0uAgAAWQQAAA4AAAAAAAAAAAAAAAAALgIA&#10;AGRycy9lMm9Eb2MueG1sUEsBAi0AFAAGAAgAAAAhAKsmIurgAAAACwEAAA8AAAAAAAAAAAAAAAAA&#10;iAQAAGRycy9kb3ducmV2LnhtbFBLBQYAAAAABAAEAPMAAACVBQAAAAA=&#10;">
                <v:textbox>
                  <w:txbxContent>
                    <w:p w14:paraId="71EA2D74" w14:textId="77777777" w:rsidR="00BF26E3" w:rsidRPr="00243748" w:rsidRDefault="00BF26E3" w:rsidP="00BF26E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6V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0572A0BB" wp14:editId="3C6468AF">
                <wp:simplePos x="0" y="0"/>
                <wp:positionH relativeFrom="column">
                  <wp:posOffset>5230495</wp:posOffset>
                </wp:positionH>
                <wp:positionV relativeFrom="paragraph">
                  <wp:posOffset>3616325</wp:posOffset>
                </wp:positionV>
                <wp:extent cx="602615" cy="196850"/>
                <wp:effectExtent l="0" t="0" r="0" b="0"/>
                <wp:wrapNone/>
                <wp:docPr id="33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2615" cy="196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6A774F" w14:textId="77777777" w:rsidR="00BF26E3" w:rsidRPr="00243748" w:rsidRDefault="00BF26E3" w:rsidP="00BF26E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147Ω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72A0BB" id="Text Box 27" o:spid="_x0000_s1048" type="#_x0000_t202" style="position:absolute;left:0;text-align:left;margin-left:411.85pt;margin-top:284.75pt;width:47.45pt;height:15.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O5MMAIAAFkEAAAOAAAAZHJzL2Uyb0RvYy54bWysVNuO0zAQfUfiHyy/06TZtttGTVdLlyKk&#10;5SLt8gGO4yQWjsfYbpPy9YydtlQLvCDyYHk84+OZc2ayvhs6RQ7COgm6oNNJSonQHCqpm4J+fd69&#10;WVLiPNMVU6BFQY/C0bvN61fr3uQigxZUJSxBEO3y3hS09d7kSeJ4KzrmJmCERmcNtmMeTdsklWU9&#10;oncqydJ0kfRgK2OBC+fw9GF00k3Er2vB/ee6dsITVVDMzcfVxrUMa7JZs7yxzLSSn9Jg/5BFx6TG&#10;Ry9QD8wzsrfyN6hOcgsOaj/h0CVQ15KLWANWM01fVPPUMiNiLUiOMxea3P+D5Z8OXyyRVUFvbijR&#10;rEONnsXgyVsYSHYb+OmNyzHsyWCgH/AcdY61OvMI/JsjGrYt0424txb6VrAK85uGm8nV1RHHBZCy&#10;/wgVvsP2HiLQUNsukId0EERHnY4XbUIuHA8XabaYzinh6JquFst51C5h+fmysc6/F9CRsCmoRekj&#10;ODs8Oh+SYfk5JLzlQMlqJ5WKhm3KrbLkwLBNdvGL+b8IU5r0BV3Ns/lY/18h0vj9CaKTHvtdya6g&#10;y0sQywNr73QVu9EzqcY9pqz0icbA3MihH8ohKpZlZ3lKqI5IrIWxv3EecdOC/UFJj71dUPd9z6yg&#10;RH3QKM5qOpuFYYjGbH6boWGvPeW1h2mOUAX1lIzbrR8HaG+sbFp8aWwHDfcoaC0j2UH5MatT/ti/&#10;UYPTrIUBubZj1K8/wuYnAAAA//8DAFBLAwQUAAYACAAAACEAW/W6e+EAAAALAQAADwAAAGRycy9k&#10;b3ducmV2LnhtbEyPsU7DMBBAdyT+wTokFtTabYmbhDgVQgLRDVoEqxu7SYR9Drabhr/HTDCe7und&#10;u2ozWUNG7UPvUMBizoBobJzqsRXwtn+c5UBClKikcagFfOsAm/ryopKlcmd81eMutiRJMJRSQBfj&#10;UFIamk5bGeZu0Jh2R+etjGn0LVVenpPcGrpkjFMre0wXOjnoh043n7uTFZDfPo8fYbt6eW/40RTx&#10;Zj0+fXkhrq+m+zsgUU/xD4bf/JQOdWo6uBOqQExyLFfrhArIeJEBSUSxyDmQgwDOWAa0ruj/H+of&#10;AAAA//8DAFBLAQItABQABgAIAAAAIQC2gziS/gAAAOEBAAATAAAAAAAAAAAAAAAAAAAAAABbQ29u&#10;dGVudF9UeXBlc10ueG1sUEsBAi0AFAAGAAgAAAAhADj9If/WAAAAlAEAAAsAAAAAAAAAAAAAAAAA&#10;LwEAAF9yZWxzLy5yZWxzUEsBAi0AFAAGAAgAAAAhANkc7kwwAgAAWQQAAA4AAAAAAAAAAAAAAAAA&#10;LgIAAGRycy9lMm9Eb2MueG1sUEsBAi0AFAAGAAgAAAAhAFv1unvhAAAACwEAAA8AAAAAAAAAAAAA&#10;AAAAigQAAGRycy9kb3ducmV2LnhtbFBLBQYAAAAABAAEAPMAAACYBQAAAAA=&#10;">
                <v:textbox>
                  <w:txbxContent>
                    <w:p w14:paraId="5B6A774F" w14:textId="77777777" w:rsidR="00BF26E3" w:rsidRPr="00243748" w:rsidRDefault="00BF26E3" w:rsidP="00BF26E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147Ω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198CEBB2" wp14:editId="534ADD8D">
                <wp:simplePos x="0" y="0"/>
                <wp:positionH relativeFrom="column">
                  <wp:posOffset>4154805</wp:posOffset>
                </wp:positionH>
                <wp:positionV relativeFrom="paragraph">
                  <wp:posOffset>3616325</wp:posOffset>
                </wp:positionV>
                <wp:extent cx="602615" cy="196850"/>
                <wp:effectExtent l="0" t="0" r="0" b="0"/>
                <wp:wrapNone/>
                <wp:docPr id="32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2615" cy="196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49F7B1" w14:textId="77777777" w:rsidR="00BF26E3" w:rsidRPr="00243748" w:rsidRDefault="00BF26E3" w:rsidP="00BF26E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0,1Ω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8CEBB2" id="Text Box 26" o:spid="_x0000_s1049" type="#_x0000_t202" style="position:absolute;left:0;text-align:left;margin-left:327.15pt;margin-top:284.75pt;width:47.45pt;height:15.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IlBLwIAAFkEAAAOAAAAZHJzL2Uyb0RvYy54bWysVNuO0zAQfUfiHyy/06TZtrRR09XSpQhp&#10;uUi7fIDjOImF4zG226R8/Y6dtlQLvCDyYHk84+OZc2ayvh06RQ7COgm6oNNJSonQHCqpm4J+e9q9&#10;WVLiPNMVU6BFQY/C0dvN61fr3uQigxZUJSxBEO3y3hS09d7kSeJ4KzrmJmCERmcNtmMeTdsklWU9&#10;oncqydJ0kfRgK2OBC+fw9H500k3Er2vB/Ze6dsITVVDMzcfVxrUMa7JZs7yxzLSSn9Jg/5BFx6TG&#10;Ry9Q98wzsrfyN6hOcgsOaj/h0CVQ15KLWANWM01fVPPYMiNiLUiOMxea3P+D5Z8PXy2RVUFvMko0&#10;61CjJzF48g4Gki0CP71xOYY9Ggz0A56jzrFWZx6Af3dEw7ZluhF31kLfClZhftNwM7m6OuK4AFL2&#10;n6DCd9jeQwQaatsF8pAOguio0/GiTciF4+EizRbTOSUcXdPVYjmP2iUsP1821vkPAjoSNgW1KH0E&#10;Z4cH50MyLD+HhLccKFntpFLRsE25VZYcGLbJLn4x/xdhSpO+oKt5Nh/r/ytEGr8/QXTSY78r2RV0&#10;eQlieWDtva5iN3om1bjHlJU+0RiYGzn0QzlExbKbszwlVEck1sLY3ziPuGnB/qSkx94uqPuxZ1ZQ&#10;oj5qFGc1nc3CMERjNn+boWGvPeW1h2mOUAX1lIzbrR8HaG+sbFp8aWwHDXcoaC0j2UH5MatT/ti/&#10;UYPTrIUBubZj1K8/wuYZAAD//wMAUEsDBBQABgAIAAAAIQDY2G/n4QAAAAsBAAAPAAAAZHJzL2Rv&#10;d25yZXYueG1sTI/BTsMwEETvSPyDtUhcUGvTJmkT4lQICURv0CK4uvE2iYjtYLtp+HuWExxX8zTz&#10;ttxMpmcj+tA5K+F2LoChrZ3ubCPhbf84WwMLUVmtemdRwjcG2FSXF6UqtDvbVxx3sWFUYkOhJLQx&#10;DgXnoW7RqDB3A1rKjs4bFen0Dddenanc9HwhRMaN6iwttGrAhxbrz93JSFgnz+NH2C5f3uvs2Ofx&#10;ZjU+fXkpr6+m+ztgEaf4B8OvPqlDRU4Hd7I6sF5CliZLQiWkWZ4CI2KV5AtgB4qESIFXJf//Q/UD&#10;AAD//wMAUEsBAi0AFAAGAAgAAAAhALaDOJL+AAAA4QEAABMAAAAAAAAAAAAAAAAAAAAAAFtDb250&#10;ZW50X1R5cGVzXS54bWxQSwECLQAUAAYACAAAACEAOP0h/9YAAACUAQAACwAAAAAAAAAAAAAAAAAv&#10;AQAAX3JlbHMvLnJlbHNQSwECLQAUAAYACAAAACEADPyJQS8CAABZBAAADgAAAAAAAAAAAAAAAAAu&#10;AgAAZHJzL2Uyb0RvYy54bWxQSwECLQAUAAYACAAAACEA2Nhv5+EAAAALAQAADwAAAAAAAAAAAAAA&#10;AACJBAAAZHJzL2Rvd25yZXYueG1sUEsFBgAAAAAEAAQA8wAAAJcFAAAAAA==&#10;">
                <v:textbox>
                  <w:txbxContent>
                    <w:p w14:paraId="4749F7B1" w14:textId="77777777" w:rsidR="00BF26E3" w:rsidRPr="00243748" w:rsidRDefault="00BF26E3" w:rsidP="00BF26E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0,1Ω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4E3AC343" wp14:editId="13A00DE3">
                <wp:simplePos x="0" y="0"/>
                <wp:positionH relativeFrom="column">
                  <wp:posOffset>1947545</wp:posOffset>
                </wp:positionH>
                <wp:positionV relativeFrom="paragraph">
                  <wp:posOffset>3419475</wp:posOffset>
                </wp:positionV>
                <wp:extent cx="628650" cy="196850"/>
                <wp:effectExtent l="0" t="0" r="0" b="0"/>
                <wp:wrapNone/>
                <wp:docPr id="31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196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83E073" w14:textId="77777777" w:rsidR="00105ECD" w:rsidRPr="00243748" w:rsidRDefault="00105ECD" w:rsidP="00105EC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8,5</w:t>
                            </w:r>
                            <w:r w:rsidRPr="00243748">
                              <w:rPr>
                                <w:sz w:val="16"/>
                                <w:szCs w:val="16"/>
                              </w:rPr>
                              <w:t>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3AC343" id="Text Box 25" o:spid="_x0000_s1050" type="#_x0000_t202" style="position:absolute;left:0;text-align:left;margin-left:153.35pt;margin-top:269.25pt;width:49.5pt;height:15.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jQSLAIAAFkEAAAOAAAAZHJzL2Uyb0RvYy54bWysVNtu2zAMfR+wfxD0vjjxkiwx4hRdugwD&#10;ugvQ7gNkWbaFSaImKbG7ry8lp2l2wR6G+UEgReqQPCS9uRq0IkfhvART0tlkSokwHGpp2pJ+vd+/&#10;WlHiAzM1U2BESR+Ep1fbly82vS1EDh2oWjiCIMYXvS1pF4ItsszzTmjmJ2CFQWMDTrOAqmuz2rEe&#10;0bXK8ul0mfXgauuAC+/x9mY00m3CbxrBw+em8SIQVVLMLaTTpbOKZ7bdsKJ1zHaSn9Jg/5CFZtJg&#10;0DPUDQuMHJz8DUpL7sBDEyYcdAZNI7lINWA1s+kv1dx1zIpUC5Lj7Zkm//9g+afjF0dkXdLXM0oM&#10;09ijezEE8hYGki8iP731BbrdWXQMA95jn1Ot3t4C/+aJgV3HTCuunYO+E6zG/GbxZXbxdMTxEaTq&#10;P0KNcdghQAIaGqcjeUgHQXTs08O5NzEXjpfLfLVcoIWjabZerlCOEVjx9Ng6H94L0CQKJXXY+gTO&#10;jrc+jK5PLjGWByXrvVQqKa6tdsqRI8Mx2afvhP6TmzKkL+l6gbz8HWKavj9BaBlw3pXUJV2dnVgR&#10;WXtnakyTFYFJNcpYnTInGiNzI4dhqIbUsXweI0SOK6gfkFgH43zjPqLQgftBSY+zXVL//cCcoER9&#10;MNic9Ww+j8uQlPniTY6Ku7RUlxZmOEKVNFAyirswLtDBOtl2GGkcBwPX2NBGJrKfszrlj/Ob2nXa&#10;tbggl3ryev4jbB8BAAD//wMAUEsDBBQABgAIAAAAIQC64MEM4AAAAAsBAAAPAAAAZHJzL2Rvd25y&#10;ZXYueG1sTI/LTsMwEEX3SPyDNUhsELUhTZqGOBVCAsEOCoKtG0+TCD+C7abh7xlWsJw7R3fO1JvZ&#10;GjZhiIN3Eq4WAhi61uvBdRLeXu8vS2AxKaeV8Q4lfGOETXN6UqtK+6N7wWmbOkYlLlZKQp/SWHEe&#10;2x6tigs/oqPd3gerEo2h4zqoI5Vbw6+FKLhVg6MLvRrxrsf2c3uwEsrl4/QRn7Ln97bYm3W6WE0P&#10;X0HK87P59gZYwjn9wfCrT+rQkNPOH5yOzEjIRLEiVEKelTkwIpYip2RHSbHOgTc1//9D8wMAAP//&#10;AwBQSwECLQAUAAYACAAAACEAtoM4kv4AAADhAQAAEwAAAAAAAAAAAAAAAAAAAAAAW0NvbnRlbnRf&#10;VHlwZXNdLnhtbFBLAQItABQABgAIAAAAIQA4/SH/1gAAAJQBAAALAAAAAAAAAAAAAAAAAC8BAABf&#10;cmVscy8ucmVsc1BLAQItABQABgAIAAAAIQDHfjQSLAIAAFkEAAAOAAAAAAAAAAAAAAAAAC4CAABk&#10;cnMvZTJvRG9jLnhtbFBLAQItABQABgAIAAAAIQC64MEM4AAAAAsBAAAPAAAAAAAAAAAAAAAAAIYE&#10;AABkcnMvZG93bnJldi54bWxQSwUGAAAAAAQABADzAAAAkwUAAAAA&#10;">
                <v:textbox>
                  <w:txbxContent>
                    <w:p w14:paraId="2E83E073" w14:textId="77777777" w:rsidR="00105ECD" w:rsidRPr="00243748" w:rsidRDefault="00105ECD" w:rsidP="00105ECD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8,5</w:t>
                      </w:r>
                      <w:r w:rsidRPr="00243748">
                        <w:rPr>
                          <w:sz w:val="16"/>
                          <w:szCs w:val="16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3F61B2A3" wp14:editId="6FAE40B9">
                <wp:simplePos x="0" y="0"/>
                <wp:positionH relativeFrom="column">
                  <wp:posOffset>4166870</wp:posOffset>
                </wp:positionH>
                <wp:positionV relativeFrom="paragraph">
                  <wp:posOffset>3405505</wp:posOffset>
                </wp:positionV>
                <wp:extent cx="602615" cy="196850"/>
                <wp:effectExtent l="0" t="0" r="0" b="0"/>
                <wp:wrapNone/>
                <wp:docPr id="30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2615" cy="196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B99B7C" w14:textId="77777777" w:rsidR="00B906F5" w:rsidRPr="00243748" w:rsidRDefault="00105ECD" w:rsidP="00B906F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0V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61B2A3" id="Text Box 21" o:spid="_x0000_s1051" type="#_x0000_t202" style="position:absolute;left:0;text-align:left;margin-left:328.1pt;margin-top:268.15pt;width:47.45pt;height:15.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vDjMAIAAFkEAAAOAAAAZHJzL2Uyb0RvYy54bWysVNuO2yAQfa/Uf0C8N740SRMrzmqbbapK&#10;24u02w/AGNuomKFAYqdf3wFn0/T2UtUPiIHhzJkzM97cjL0iR2GdBF3SbJZSIjSHWuq2pJ8f9y9W&#10;lDjPdM0UaFHSk3D0Zvv82WYwhcihA1ULSxBEu2IwJe28N0WSON6JnrkZGKHxsgHbM4+mbZPasgHR&#10;e5XkabpMBrC1scCFc3h6N13SbcRvGsH9x6ZxwhNVUuTm42rjWoU12W5Y0VpmOsnPNNg/sOiZ1Bj0&#10;AnXHPCMHK3+D6iW34KDxMw59Ak0juYg5YDZZ+ks2Dx0zIuaC4jhzkcn9P1j+4fjJElmX9CXKo1mP&#10;NXoUoyevYSR5FvQZjCvQ7cGgox/xHOscc3XmHvgXRzTsOqZbcWstDJ1gNfKLL5OrpxOOCyDV8B5q&#10;jMMOHiLQ2Ng+iIdyEERHIqdLbQIXjofLNF9mC0o4XmXr5WoRa5ew4umxsc6/FdCTsCmpxdJHcHa8&#10;dx7TQNcnlxDLgZL1XioVDdtWO2XJkWGb7OMXMscnP7kpTYaSrhf5Ysr/rxBp/P4E0UuP/a5kX9LV&#10;xYkVQbU3uo7d6JlU0x7jK400goxBuUlDP1ZjrBjSOJengvqEwlqY+hvnETcd2G+UDNjbJXVfD8wK&#10;StQ7jcVZZ/N5GIZozBevcjTs9U11fcM0R6iSekqm7c5PA3QwVrYdRpraQcMtFrSRUexAeWJ15o/9&#10;GwU9z1oYkGs7ev34I2y/AwAA//8DAFBLAwQUAAYACAAAACEAPCvM0+EAAAALAQAADwAAAGRycy9k&#10;b3ducmV2LnhtbEyPy07DMBBF90j8gzVIbBB10hCnhDgVQgLBDtoKtm4yTSL8CLabhr9nWMFyZo7u&#10;nFutZ6PZhD4MzkpIFwkwtI1rB9tJ2G0fr1fAQlS2VdpZlPCNAdb1+Vmlytad7BtOm9gxCrGhVBL6&#10;GMeS89D0aFRYuBEt3Q7OGxVp9B1vvTpRuNF8mSSCGzVY+tCrER96bD43RyNhdfM8fYSX7PW9EQd9&#10;G6+K6enLS3l5Md/fAYs4xz8YfvVJHWpy2rujbQPTEkQuloRKyDORASOiyNMU2J42osiA1xX/36H+&#10;AQAA//8DAFBLAQItABQABgAIAAAAIQC2gziS/gAAAOEBAAATAAAAAAAAAAAAAAAAAAAAAABbQ29u&#10;dGVudF9UeXBlc10ueG1sUEsBAi0AFAAGAAgAAAAhADj9If/WAAAAlAEAAAsAAAAAAAAAAAAAAAAA&#10;LwEAAF9yZWxzLy5yZWxzUEsBAi0AFAAGAAgAAAAhAKeC8OMwAgAAWQQAAA4AAAAAAAAAAAAAAAAA&#10;LgIAAGRycy9lMm9Eb2MueG1sUEsBAi0AFAAGAAgAAAAhADwrzNPhAAAACwEAAA8AAAAAAAAAAAAA&#10;AAAAigQAAGRycy9kb3ducmV2LnhtbFBLBQYAAAAABAAEAPMAAACYBQAAAAA=&#10;">
                <v:textbox>
                  <w:txbxContent>
                    <w:p w14:paraId="6BB99B7C" w14:textId="77777777" w:rsidR="00B906F5" w:rsidRPr="00243748" w:rsidRDefault="00105ECD" w:rsidP="00B906F5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0V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220EF421" wp14:editId="073EF4D9">
                <wp:simplePos x="0" y="0"/>
                <wp:positionH relativeFrom="column">
                  <wp:posOffset>2973705</wp:posOffset>
                </wp:positionH>
                <wp:positionV relativeFrom="paragraph">
                  <wp:posOffset>3616325</wp:posOffset>
                </wp:positionV>
                <wp:extent cx="628650" cy="196850"/>
                <wp:effectExtent l="0" t="0" r="0" b="0"/>
                <wp:wrapNone/>
                <wp:docPr id="29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196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788CC6" w14:textId="77777777" w:rsidR="00B906F5" w:rsidRPr="00243748" w:rsidRDefault="00105ECD" w:rsidP="00B906F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553</w:t>
                            </w:r>
                            <w:r w:rsidR="00B906F5">
                              <w:rPr>
                                <w:sz w:val="16"/>
                                <w:szCs w:val="16"/>
                              </w:rPr>
                              <w:t>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0EF421" id="Text Box 23" o:spid="_x0000_s1052" type="#_x0000_t202" style="position:absolute;left:0;text-align:left;margin-left:234.15pt;margin-top:284.75pt;width:49.5pt;height:15.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3JHLAIAAFkEAAAOAAAAZHJzL2Uyb0RvYy54bWysVNtu2zAMfR+wfxD0vjjxkiwx4hRdugwD&#10;ugvQ7gNkWbaFSaImKbG7ry8lp2l2exnmB4EUqUPykPTmatCKHIXzEkxJZ5MpJcJwqKVpS/r1fv9q&#10;RYkPzNRMgRElfRCeXm1fvtj0thA5dKBq4QiCGF/0tqRdCLbIMs87oZmfgBUGjQ04zQKqrs1qx3pE&#10;1yrLp9Nl1oOrrQMuvMfbm9FItwm/aQQPn5vGi0BUSTG3kE6Xziqe2XbDitYx20l+SoP9QxaaSYNB&#10;z1A3LDBycPI3KC25Aw9NmHDQGTSN5CLVgNXMpr9Uc9cxK1ItSI63Z5r8/4Pln45fHJF1SfM1JYZp&#10;7NG9GAJ5CwPJX0d+eusLdLuz6BgGvMc+p1q9vQX+zRMDu46ZVlw7B30nWI35zeLL7OLpiOMjSNV/&#10;hBrjsEOABDQ0TkfykA6C6Ninh3NvYi4cL5f5arlAC0fTbL1coRwjsOLpsXU+vBegSRRK6rD1CZwd&#10;b30YXZ9cYiwPStZ7qVRSXFvtlCNHhmOyT98J/Sc3ZUhf0vUiX4z1/xVimr4/QWgZcN6V1CVdnZ1Y&#10;EVl7Z2pMkxWBSTXKWJ0yJxojcyOHYaiGsWPLGCFyXEH9gMQ6GOcb9xGFDtwPSnqc7ZL67wfmBCXq&#10;g8HmrGfzeVyGpMwXb3JU3KWlurQwwxGqpIGSUdyFcYEO1sm2w0jjOBi4xoY2MpH9nNUpf5zf1K7T&#10;rsUFudST1/MfYfsIAAD//wMAUEsDBBQABgAIAAAAIQAwNsW84QAAAAsBAAAPAAAAZHJzL2Rvd25y&#10;ZXYueG1sTI/LTsMwEEX3SPyDNUhsEHWgjZuGOBVCAsEO2gq2bjxNIvwItpuGv2dYwXJmju6cW60n&#10;a9iIIfbeSbiZZcDQNV73rpWw2z5eF8BiUk4r4x1K+MYI6/r8rFKl9if3huMmtYxCXCyVhC6loeQ8&#10;Nh1aFWd+QEe3gw9WJRpDy3VQJwq3ht9mmeBW9Y4+dGrAhw6bz83RSigWz+NHfJm/vjfiYFbpajk+&#10;fQUpLy+m+ztgCaf0B8OvPqlDTU57f3Q6MiNhIYo5oRJyscqBEZGLJW32EkSW5cDriv/vUP8AAAD/&#10;/wMAUEsBAi0AFAAGAAgAAAAhALaDOJL+AAAA4QEAABMAAAAAAAAAAAAAAAAAAAAAAFtDb250ZW50&#10;X1R5cGVzXS54bWxQSwECLQAUAAYACAAAACEAOP0h/9YAAACUAQAACwAAAAAAAAAAAAAAAAAvAQAA&#10;X3JlbHMvLnJlbHNQSwECLQAUAAYACAAAACEAwxdyRywCAABZBAAADgAAAAAAAAAAAAAAAAAuAgAA&#10;ZHJzL2Uyb0RvYy54bWxQSwECLQAUAAYACAAAACEAMDbFvOEAAAALAQAADwAAAAAAAAAAAAAAAACG&#10;BAAAZHJzL2Rvd25yZXYueG1sUEsFBgAAAAAEAAQA8wAAAJQFAAAAAA==&#10;">
                <v:textbox>
                  <w:txbxContent>
                    <w:p w14:paraId="65788CC6" w14:textId="77777777" w:rsidR="00B906F5" w:rsidRPr="00243748" w:rsidRDefault="00105ECD" w:rsidP="00B906F5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553</w:t>
                      </w:r>
                      <w:r w:rsidR="00B906F5">
                        <w:rPr>
                          <w:sz w:val="16"/>
                          <w:szCs w:val="16"/>
                        </w:rPr>
                        <w:t>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2B85275" wp14:editId="36E1B1DC">
                <wp:simplePos x="0" y="0"/>
                <wp:positionH relativeFrom="column">
                  <wp:posOffset>3024505</wp:posOffset>
                </wp:positionH>
                <wp:positionV relativeFrom="paragraph">
                  <wp:posOffset>3405505</wp:posOffset>
                </wp:positionV>
                <wp:extent cx="628650" cy="196850"/>
                <wp:effectExtent l="0" t="0" r="0" b="0"/>
                <wp:wrapNone/>
                <wp:docPr id="28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196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F1E200" w14:textId="77777777" w:rsidR="00B906F5" w:rsidRPr="00243748" w:rsidRDefault="00105ECD" w:rsidP="00B906F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10,9V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B85275" id="Text Box 24" o:spid="_x0000_s1053" type="#_x0000_t202" style="position:absolute;left:0;text-align:left;margin-left:238.15pt;margin-top:268.15pt;width:49.5pt;height:15.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zsqLAIAAFkEAAAOAAAAZHJzL2Uyb0RvYy54bWysVM1u2zAMvg/YOwi6L06MJE2MOEWXLsOA&#10;rhvQ7gFkWbaFSaImKbG7px8lp2n2dxnmg0CK1EfyI+nN9aAVOQrnJZiSziZTSoThUEvTlvTL4/7N&#10;ihIfmKmZAiNK+iQ8vd6+frXpbSFy6EDVwhEEMb7obUm7EGyRZZ53QjM/ASsMGhtwmgVUXZvVjvWI&#10;rlWWT6fLrAdXWwdceI+3t6ORbhN+0wgePjWNF4GokmJuIZ0unVU8s+2GFa1jtpP8lAb7hyw0kwaD&#10;nqFuWWDk4ORvUFpyBx6aMOGgM2gayUWqAauZTX+p5qFjVqRakBxvzzT5/wfL74+fHZF1SXPslGEa&#10;e/QohkDewkDyeeSnt75AtweLjmHAe+xzqtXbO+BfPTGw65hpxY1z0HeC1ZjfLL7MLp6OOD6CVP1H&#10;qDEOOwRIQEPjdCQP6SCIjn16Ovcm5sLxcpmvlgu0cDTN1ssVyjECK54fW+fDewGaRKGkDlufwNnx&#10;zofR9dklxvKgZL2XSiXFtdVOOXJkOCb79J3Qf3JThvQlXS/yxVj/XyGm6fsThJYB511JXdLV2YkV&#10;kbV3psY0WRGYVKOM1SlzojEyN3IYhmoYO3YVI0SOK6ifkFgH43zjPqLQgftOSY+zXVL/7cCcoER9&#10;MNic9Ww+j8uQlPniKkfFXVqqSwszHKFKGigZxV0YF+hgnWw7jDSOg4EbbGgjE9kvWZ3yx/lN7Trt&#10;WlyQSz15vfwRtj8AAAD//wMAUEsDBBQABgAIAAAAIQApvqwj3wAAAAsBAAAPAAAAZHJzL2Rvd25y&#10;ZXYueG1sTI/BTsMwDIbvSLxDZCQuiKXQtR2l6YSQQHCDgeCaNV5b0Tglybry9ngnuH2Wf/3+XK1n&#10;O4gJfegdKbhaJCCQGmd6ahW8vz1crkCEqMnowREq+MEA6/r0pNKlcQd6xWkTW8ElFEqtoItxLKUM&#10;TYdWh4UbkXi3c97qyKNvpfH6wOV2kNdJkkure+ILnR7xvsPma7O3ClbLp+kzPKcvH02+G27iRTE9&#10;fnulzs/mu1sQEef4F4ajPqtDzU5btycTxKBgWeQpRxVk6RE4kRUZw5YhL1KQdSX//1D/AgAA//8D&#10;AFBLAQItABQABgAIAAAAIQC2gziS/gAAAOEBAAATAAAAAAAAAAAAAAAAAAAAAABbQ29udGVudF9U&#10;eXBlc10ueG1sUEsBAi0AFAAGAAgAAAAhADj9If/WAAAAlAEAAAsAAAAAAAAAAAAAAAAALwEAAF9y&#10;ZWxzLy5yZWxzUEsBAi0AFAAGAAgAAAAhACv7OyosAgAAWQQAAA4AAAAAAAAAAAAAAAAALgIAAGRy&#10;cy9lMm9Eb2MueG1sUEsBAi0AFAAGAAgAAAAhACm+rCPfAAAACwEAAA8AAAAAAAAAAAAAAAAAhgQA&#10;AGRycy9kb3ducmV2LnhtbFBLBQYAAAAABAAEAPMAAACSBQAAAAA=&#10;">
                <v:textbox>
                  <w:txbxContent>
                    <w:p w14:paraId="69F1E200" w14:textId="77777777" w:rsidR="00B906F5" w:rsidRPr="00243748" w:rsidRDefault="00105ECD" w:rsidP="00B906F5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10,9V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64401C62" wp14:editId="47578F12">
                <wp:simplePos x="0" y="0"/>
                <wp:positionH relativeFrom="column">
                  <wp:posOffset>1915160</wp:posOffset>
                </wp:positionH>
                <wp:positionV relativeFrom="paragraph">
                  <wp:posOffset>3629660</wp:posOffset>
                </wp:positionV>
                <wp:extent cx="628650" cy="196850"/>
                <wp:effectExtent l="0" t="0" r="0" b="0"/>
                <wp:wrapNone/>
                <wp:docPr id="27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196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A9390A" w14:textId="77777777" w:rsidR="00B906F5" w:rsidRPr="00243748" w:rsidRDefault="00105ECD" w:rsidP="00B906F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441,5</w:t>
                            </w:r>
                            <w:r w:rsidR="00B906F5">
                              <w:rPr>
                                <w:sz w:val="16"/>
                                <w:szCs w:val="16"/>
                              </w:rPr>
                              <w:t>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401C62" id="Text Box 22" o:spid="_x0000_s1054" type="#_x0000_t202" style="position:absolute;left:0;text-align:left;margin-left:150.8pt;margin-top:285.8pt;width:49.5pt;height:15.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u4eLAIAAFkEAAAOAAAAZHJzL2Uyb0RvYy54bWysVM1u2zAMvg/YOwi6L06MJE2MOEWXLsOA&#10;rhvQ7gFkWbaFSaImKbG7px8lp2n2dxnmg0CK1EfyI+nN9aAVOQrnJZiSziZTSoThUEvTlvTL4/7N&#10;ihIfmKmZAiNK+iQ8vd6+frXpbSFy6EDVwhEEMb7obUm7EGyRZZ53QjM/ASsMGhtwmgVUXZvVjvWI&#10;rlWWT6fLrAdXWwdceI+3t6ORbhN+0wgePjWNF4GokmJuIZ0unVU8s+2GFa1jtpP8lAb7hyw0kwaD&#10;nqFuWWDk4ORvUFpyBx6aMOGgM2gayUWqAauZTX+p5qFjVqRakBxvzzT5/wfL74+fHZF1SfMrSgzT&#10;2KNHMQTyFgaS55Gf3voC3R4sOoYB77HPqVZv74B/9cTArmOmFTfOQd8JVmN+s/gyu3g64vgIUvUf&#10;ocY47BAgAQ2N05E8pIMgOvbp6dybmAvHy2W+Wi7QwtE0Wy9XKMcIrHh+bJ0P7wVoEoWSOmx9AmfH&#10;Ox9G12eXGMuDkvVeKpUU11Y75ciR4Zjs03dC/8lNGdKXdL3IF2P9f4WYpu9PEFoGnHcldUlXZydW&#10;RNbemRrTZEVgUo0yVqfMicbI3MhhGKph7NgqRogcV1A/IbEOxvnGfUShA/edkh5nu6T+24E5QYn6&#10;YLA569l8HpchKfPFVY6Ku7RUlxZmOEKVNFAyirswLtDBOtl2GGkcBwM32NBGJrJfsjrlj/Ob2nXa&#10;tbggl3ryevkjbH8AAAD//wMAUEsDBBQABgAIAAAAIQAdrnZc4AAAAAsBAAAPAAAAZHJzL2Rvd25y&#10;ZXYueG1sTI/LTsMwEEX3SPyDNUhsELX7wC0hkwohgegOCoKtG0+TCD+C7abh73FXsJvRHN17plyP&#10;1rCBQuy8Q5hOBDBytdedaxDe3x6vV8BiUk4r4x0h/FCEdXV+VqpC+6N7pWGbGpZDXCwUQptSX3Ae&#10;65asihPfk8u3vQ9WpbyGhuugjjncGj4TQnKrOpcbWtXTQ0v11/ZgEVaL5+EzbuYvH7Xcm9t0tRye&#10;vgPi5cV4fwcs0Zj+YDjpZ3WostPOH5yOzCDMxVRmFOFmeRoysch9wHYIUswk8Krk/3+ofgEAAP//&#10;AwBQSwECLQAUAAYACAAAACEAtoM4kv4AAADhAQAAEwAAAAAAAAAAAAAAAAAAAAAAW0NvbnRlbnRf&#10;VHlwZXNdLnhtbFBLAQItABQABgAIAAAAIQA4/SH/1gAAAJQBAAALAAAAAAAAAAAAAAAAAC8BAABf&#10;cmVscy8ucmVsc1BLAQItABQABgAIAAAAIQDRzu4eLAIAAFkEAAAOAAAAAAAAAAAAAAAAAC4CAABk&#10;cnMvZTJvRG9jLnhtbFBLAQItABQABgAIAAAAIQAdrnZc4AAAAAsBAAAPAAAAAAAAAAAAAAAAAIYE&#10;AABkcnMvZG93bnJldi54bWxQSwUGAAAAAAQABADzAAAAkwUAAAAA&#10;">
                <v:textbox>
                  <w:txbxContent>
                    <w:p w14:paraId="3CA9390A" w14:textId="77777777" w:rsidR="00B906F5" w:rsidRPr="00243748" w:rsidRDefault="00105ECD" w:rsidP="00B906F5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441,5</w:t>
                      </w:r>
                      <w:r w:rsidR="00B906F5">
                        <w:rPr>
                          <w:sz w:val="16"/>
                          <w:szCs w:val="16"/>
                        </w:rPr>
                        <w:t>Ω</w:t>
                      </w:r>
                    </w:p>
                  </w:txbxContent>
                </v:textbox>
              </v:shape>
            </w:pict>
          </mc:Fallback>
        </mc:AlternateContent>
      </w:r>
      <w:r w:rsidR="00B906F5" w:rsidRPr="0084722C">
        <w:rPr>
          <w:noProof/>
        </w:rPr>
        <w:t xml:space="preserve"> </w:t>
      </w:r>
      <w:r w:rsidRPr="00C516D0">
        <w:rPr>
          <w:rFonts w:ascii="Calibri" w:hAnsi="Calibri"/>
          <w:b/>
          <w:noProof/>
          <w:sz w:val="28"/>
          <w:szCs w:val="28"/>
        </w:rPr>
        <w:drawing>
          <wp:inline distT="0" distB="0" distL="0" distR="0" wp14:anchorId="2F135F7F" wp14:editId="0200C885">
            <wp:extent cx="5746750" cy="3848100"/>
            <wp:effectExtent l="0" t="0" r="0" b="0"/>
            <wp:docPr id="1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BECF4" w14:textId="77777777" w:rsidR="00B906F5" w:rsidRPr="00EE7D46" w:rsidRDefault="00B906F5" w:rsidP="00B906F5">
      <w:pPr>
        <w:pStyle w:val="Listenabsatz"/>
        <w:widowControl/>
        <w:autoSpaceDE/>
        <w:autoSpaceDN/>
        <w:adjustRightInd/>
        <w:ind w:left="720" w:firstLine="0"/>
        <w:contextualSpacing/>
        <w:rPr>
          <w:rFonts w:ascii="Calibri" w:hAnsi="Calibri"/>
          <w:bCs/>
          <w:noProof/>
          <w:sz w:val="28"/>
          <w:szCs w:val="28"/>
        </w:rPr>
      </w:pPr>
      <w:r w:rsidRPr="00A86552">
        <w:rPr>
          <w:rFonts w:ascii="Calibri" w:hAnsi="Calibri"/>
          <w:bCs/>
          <w:noProof/>
          <w:sz w:val="28"/>
          <w:szCs w:val="28"/>
        </w:rPr>
        <w:t>Versuchsaufbau</w:t>
      </w:r>
      <w:r>
        <w:rPr>
          <w:rFonts w:ascii="Calibri" w:hAnsi="Calibri"/>
          <w:bCs/>
          <w:noProof/>
          <w:sz w:val="28"/>
          <w:szCs w:val="28"/>
        </w:rPr>
        <w:t>:</w:t>
      </w:r>
    </w:p>
    <w:p w14:paraId="4E6E2DE6" w14:textId="4526E220" w:rsidR="00B906F5" w:rsidRDefault="00314968" w:rsidP="00B906F5">
      <w:pPr>
        <w:pStyle w:val="Listenabsatz"/>
        <w:widowControl/>
        <w:autoSpaceDE/>
        <w:autoSpaceDN/>
        <w:adjustRightInd/>
        <w:ind w:left="720" w:firstLine="0"/>
        <w:contextualSpacing/>
        <w:rPr>
          <w:rFonts w:ascii="Calibri" w:hAnsi="Calibri"/>
          <w:b/>
          <w:noProof/>
          <w:sz w:val="28"/>
          <w:szCs w:val="28"/>
        </w:rPr>
      </w:pPr>
      <w:r>
        <w:rPr>
          <w:rFonts w:ascii="Calibri" w:hAnsi="Calibri"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0A8DB931" wp14:editId="01E4E4B7">
                <wp:simplePos x="0" y="0"/>
                <wp:positionH relativeFrom="column">
                  <wp:posOffset>1101725</wp:posOffset>
                </wp:positionH>
                <wp:positionV relativeFrom="paragraph">
                  <wp:posOffset>1447800</wp:posOffset>
                </wp:positionV>
                <wp:extent cx="306705" cy="633095"/>
                <wp:effectExtent l="0" t="0" r="0" b="0"/>
                <wp:wrapNone/>
                <wp:docPr id="26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705" cy="633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B7DE10" w14:textId="77777777" w:rsidR="001213CC" w:rsidRPr="00243748" w:rsidRDefault="001213CC" w:rsidP="001213C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Kurzschluss</w:t>
                            </w:r>
                          </w:p>
                        </w:txbxContent>
                      </wps:txbx>
                      <wps:bodyPr rot="0" vert="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8DB931" id="Text Box 37" o:spid="_x0000_s1055" type="#_x0000_t202" style="position:absolute;left:0;text-align:left;margin-left:86.75pt;margin-top:114pt;width:24.15pt;height:49.8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F1bKwIAAFkEAAAOAAAAZHJzL2Uyb0RvYy54bWysVNtu2zAMfR+wfxD0vti5N0acokuXYUB3&#10;Adp9gCzLsTBJ1CQldv5+lJym2e1lmB8IUaQOyUPS69teK3IUzkswJR2PckqE4VBLsy/p16fdmxtK&#10;fGCmZgqMKOlJeHq7ef1q3dlCTKAFVQtHEMT4orMlbUOwRZZ53grN/AisMGhswGkWUHX7rHasQ3St&#10;skmeL7IOXG0dcOE93t4PRrpJ+E0jePjcNF4EokqKuYUkXZJVlNlmzYq9Y7aV/JwG+4csNJMGg16g&#10;7llg5ODkb1BacgcemjDioDNoGslFqgGrGee/VPPYMitSLUiOtxea/P+D5Z+OXxyRdUknC0oM09ij&#10;J9EH8hZ6Ml1GfjrrC3R7tOgYerzHPqdavX0A/s0TA9uWmb24cw66VrAa8xvHl9nV0wHHR5Cq+wg1&#10;xmGHAAmob5yO5CEdBNGxT6dLb2IuHC+n+WKZzynhaFpMp/lqniKw4vmxdT68F6BJPJTUYesTODs+&#10;+BCTYcWzS4zlQcl6J5VKittXW+XIkeGY7NJ3Rv/JTRnSlXQ1n8yH+v8KkafvTxBaBpx3JXVJby5O&#10;rIisvTN1msbApBrOmLIyZxojcwOHoa/6oWOrGCFyXEF9QmIdDPON+4iHKCnpcLZL6r8fmBOUqA8G&#10;m7Maz2ZxGZIymy8nqLhrS3VtYYa3gCuDYMNxG4YFOlgn9y1GGsbBwB02tJGJ7Jeszvnj/KYenHct&#10;Lsi1nrxe/gibHwAAAP//AwBQSwMEFAAGAAgAAAAhAIvpom3hAAAACwEAAA8AAABkcnMvZG93bnJl&#10;di54bWxMj8FOwzAQRO9I/IO1SNyoU7eQEuJUERWoqtQDBfXsxtskEK+j2G3D37Oc4Dja0ex7+XJ0&#10;nTjjEFpPGqaTBARS5W1LtYaP95e7BYgQDVnTeUIN3xhgWVxf5Saz/kJveN7FWvAIhcxoaGLsMylD&#10;1aAzYeJ7JL4d/eBM5DjU0g7mwuOukypJHqQzLfGHxvT43GD1tTs5Da/7bb8Zj+VKzvfrpPlcP5ar&#10;+Vbr25uxfAIRcYx/ZfjFZ3QomOngT2SD6Dins3uualBqwVLcUGrKMgcNM5WmIItc/ncofgAAAP//&#10;AwBQSwECLQAUAAYACAAAACEAtoM4kv4AAADhAQAAEwAAAAAAAAAAAAAAAAAAAAAAW0NvbnRlbnRf&#10;VHlwZXNdLnhtbFBLAQItABQABgAIAAAAIQA4/SH/1gAAAJQBAAALAAAAAAAAAAAAAAAAAC8BAABf&#10;cmVscy8ucmVsc1BLAQItABQABgAIAAAAIQAhwF1bKwIAAFkEAAAOAAAAAAAAAAAAAAAAAC4CAABk&#10;cnMvZTJvRG9jLnhtbFBLAQItABQABgAIAAAAIQCL6aJt4QAAAAsBAAAPAAAAAAAAAAAAAAAAAIUE&#10;AABkcnMvZG93bnJldi54bWxQSwUGAAAAAAQABADzAAAAkwUAAAAA&#10;">
                <v:textbox style="layout-flow:vertical">
                  <w:txbxContent>
                    <w:p w14:paraId="25B7DE10" w14:textId="77777777" w:rsidR="001213CC" w:rsidRPr="00243748" w:rsidRDefault="001213CC" w:rsidP="001213C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Kurzschluss</w:t>
                      </w:r>
                    </w:p>
                  </w:txbxContent>
                </v:textbox>
              </v:shape>
            </w:pict>
          </mc:Fallback>
        </mc:AlternateContent>
      </w:r>
      <w:r w:rsidRPr="00B906F5">
        <w:rPr>
          <w:rFonts w:ascii="Calibri" w:hAnsi="Calibri"/>
          <w:b/>
          <w:noProof/>
          <w:sz w:val="28"/>
          <w:szCs w:val="28"/>
        </w:rPr>
        <w:drawing>
          <wp:inline distT="0" distB="0" distL="0" distR="0" wp14:anchorId="154364E7" wp14:editId="6104DAFD">
            <wp:extent cx="5124450" cy="3479800"/>
            <wp:effectExtent l="0" t="0" r="0" b="0"/>
            <wp:docPr id="1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3A18D" w14:textId="77777777" w:rsidR="00B906F5" w:rsidRDefault="00B906F5" w:rsidP="00B906F5">
      <w:pPr>
        <w:pStyle w:val="Listenabsatz"/>
        <w:widowControl/>
        <w:autoSpaceDE/>
        <w:autoSpaceDN/>
        <w:adjustRightInd/>
        <w:ind w:left="720" w:firstLine="0"/>
        <w:contextualSpacing/>
        <w:rPr>
          <w:rFonts w:ascii="Calibri" w:hAnsi="Calibri"/>
          <w:b/>
          <w:noProof/>
          <w:sz w:val="28"/>
          <w:szCs w:val="28"/>
        </w:rPr>
      </w:pPr>
    </w:p>
    <w:p w14:paraId="7EB9859F" w14:textId="77777777" w:rsidR="00B906F5" w:rsidRDefault="00B906F5" w:rsidP="00B906F5">
      <w:pPr>
        <w:pStyle w:val="Listenabsatz"/>
        <w:widowControl/>
        <w:autoSpaceDE/>
        <w:autoSpaceDN/>
        <w:adjustRightInd/>
        <w:contextualSpacing/>
        <w:rPr>
          <w:rFonts w:ascii="Calibri" w:hAnsi="Calibri" w:cs="Calibri"/>
          <w:i/>
          <w:noProof/>
          <w:sz w:val="26"/>
          <w:szCs w:val="26"/>
        </w:rPr>
      </w:pPr>
      <w:r w:rsidRPr="00B906F5">
        <w:rPr>
          <w:rFonts w:ascii="Calibri" w:hAnsi="Calibri" w:cs="Calibri"/>
          <w:i/>
          <w:noProof/>
          <w:sz w:val="26"/>
          <w:szCs w:val="26"/>
        </w:rPr>
        <w:t>Wie lässt sich die Funktion von LINE 1 im Ruhezustand beschreiben?</w:t>
      </w:r>
    </w:p>
    <w:p w14:paraId="2E481814" w14:textId="77777777" w:rsidR="00B906F5" w:rsidRPr="009419D6" w:rsidRDefault="00BF26E3" w:rsidP="00B906F5">
      <w:pPr>
        <w:pStyle w:val="Listenabsatz"/>
        <w:widowControl/>
        <w:autoSpaceDE/>
        <w:autoSpaceDN/>
        <w:adjustRightInd/>
        <w:contextualSpacing/>
        <w:rPr>
          <w:rFonts w:ascii="Calibri" w:hAnsi="Calibri" w:cs="Calibri"/>
          <w:iCs/>
          <w:noProof/>
          <w:color w:val="70AD47"/>
          <w:sz w:val="26"/>
          <w:szCs w:val="26"/>
        </w:rPr>
      </w:pPr>
      <w:r>
        <w:rPr>
          <w:rFonts w:ascii="Calibri" w:hAnsi="Calibri" w:cs="Calibri"/>
          <w:iCs/>
          <w:noProof/>
          <w:color w:val="70AD47"/>
          <w:sz w:val="26"/>
          <w:szCs w:val="26"/>
        </w:rPr>
        <w:t>Alarm nicht aktiv, keine Meldung</w:t>
      </w:r>
    </w:p>
    <w:p w14:paraId="1ED07FB9" w14:textId="77777777" w:rsidR="00B906F5" w:rsidRDefault="00B906F5" w:rsidP="00A86552">
      <w:pPr>
        <w:pStyle w:val="Listenabsatz"/>
        <w:widowControl/>
        <w:autoSpaceDE/>
        <w:autoSpaceDN/>
        <w:adjustRightInd/>
        <w:ind w:left="720" w:firstLine="0"/>
        <w:contextualSpacing/>
        <w:rPr>
          <w:rFonts w:ascii="Calibri" w:hAnsi="Calibri"/>
          <w:b/>
          <w:sz w:val="28"/>
          <w:szCs w:val="28"/>
        </w:rPr>
      </w:pPr>
    </w:p>
    <w:p w14:paraId="3FC0A87C" w14:textId="77777777" w:rsidR="00BF26E3" w:rsidRDefault="00BF26E3" w:rsidP="00BF26E3">
      <w:pPr>
        <w:pStyle w:val="Listenabsatz"/>
        <w:widowControl/>
        <w:autoSpaceDE/>
        <w:autoSpaceDN/>
        <w:adjustRightInd/>
        <w:contextualSpacing/>
        <w:rPr>
          <w:rFonts w:ascii="Calibri" w:hAnsi="Calibri" w:cs="Calibri"/>
          <w:i/>
          <w:noProof/>
          <w:sz w:val="26"/>
          <w:szCs w:val="26"/>
        </w:rPr>
      </w:pPr>
      <w:r w:rsidRPr="00B906F5">
        <w:rPr>
          <w:rFonts w:ascii="Calibri" w:hAnsi="Calibri" w:cs="Calibri"/>
          <w:i/>
          <w:noProof/>
          <w:sz w:val="26"/>
          <w:szCs w:val="26"/>
        </w:rPr>
        <w:t xml:space="preserve">Wie lässt sich die Funktion von LINE 1 </w:t>
      </w:r>
      <w:r>
        <w:rPr>
          <w:rFonts w:ascii="Calibri" w:hAnsi="Calibri" w:cs="Calibri"/>
          <w:i/>
          <w:noProof/>
          <w:sz w:val="26"/>
          <w:szCs w:val="26"/>
        </w:rPr>
        <w:t>bei Störung</w:t>
      </w:r>
      <w:r w:rsidRPr="00B906F5">
        <w:rPr>
          <w:rFonts w:ascii="Calibri" w:hAnsi="Calibri" w:cs="Calibri"/>
          <w:i/>
          <w:noProof/>
          <w:sz w:val="26"/>
          <w:szCs w:val="26"/>
        </w:rPr>
        <w:t xml:space="preserve"> beschreiben?</w:t>
      </w:r>
    </w:p>
    <w:p w14:paraId="5D0C7370" w14:textId="77777777" w:rsidR="00C516D0" w:rsidRDefault="00BF26E3" w:rsidP="00A86552">
      <w:pPr>
        <w:pStyle w:val="Listenabsatz"/>
        <w:widowControl/>
        <w:autoSpaceDE/>
        <w:autoSpaceDN/>
        <w:adjustRightInd/>
        <w:ind w:left="720" w:firstLine="0"/>
        <w:contextualSpacing/>
        <w:rPr>
          <w:rFonts w:ascii="Calibri" w:hAnsi="Calibri" w:cs="Calibri"/>
          <w:iCs/>
          <w:noProof/>
          <w:color w:val="70AD47"/>
          <w:sz w:val="26"/>
          <w:szCs w:val="26"/>
        </w:rPr>
      </w:pPr>
      <w:r>
        <w:rPr>
          <w:rFonts w:ascii="Calibri" w:hAnsi="Calibri" w:cs="Calibri"/>
          <w:iCs/>
          <w:noProof/>
          <w:color w:val="70AD47"/>
          <w:sz w:val="26"/>
          <w:szCs w:val="26"/>
        </w:rPr>
        <w:t>Lampe mit Störung leuchtet, Alarmton ertönt</w:t>
      </w:r>
    </w:p>
    <w:p w14:paraId="41B57A16" w14:textId="77777777" w:rsidR="00BF26E3" w:rsidRDefault="00BF26E3" w:rsidP="00A86552">
      <w:pPr>
        <w:pStyle w:val="Listenabsatz"/>
        <w:widowControl/>
        <w:autoSpaceDE/>
        <w:autoSpaceDN/>
        <w:adjustRightInd/>
        <w:ind w:left="720" w:firstLine="0"/>
        <w:contextualSpacing/>
        <w:rPr>
          <w:rFonts w:ascii="Calibri" w:hAnsi="Calibri" w:cs="Calibri"/>
          <w:iCs/>
          <w:noProof/>
          <w:color w:val="70AD47"/>
          <w:sz w:val="26"/>
          <w:szCs w:val="26"/>
        </w:rPr>
      </w:pPr>
    </w:p>
    <w:p w14:paraId="6A197522" w14:textId="77777777" w:rsidR="00BF26E3" w:rsidRDefault="00BF26E3" w:rsidP="00BF26E3">
      <w:pPr>
        <w:pStyle w:val="Listenabsatz"/>
        <w:widowControl/>
        <w:autoSpaceDE/>
        <w:autoSpaceDN/>
        <w:adjustRightInd/>
        <w:contextualSpacing/>
        <w:rPr>
          <w:rFonts w:ascii="Calibri" w:hAnsi="Calibri" w:cs="Calibri"/>
          <w:i/>
          <w:noProof/>
          <w:sz w:val="26"/>
          <w:szCs w:val="26"/>
        </w:rPr>
      </w:pPr>
      <w:r w:rsidRPr="00B906F5">
        <w:rPr>
          <w:rFonts w:ascii="Calibri" w:hAnsi="Calibri" w:cs="Calibri"/>
          <w:i/>
          <w:noProof/>
          <w:sz w:val="26"/>
          <w:szCs w:val="26"/>
        </w:rPr>
        <w:t xml:space="preserve">Wie lässt sich die Funktion von LINE 1 </w:t>
      </w:r>
      <w:r>
        <w:rPr>
          <w:rFonts w:ascii="Calibri" w:hAnsi="Calibri" w:cs="Calibri"/>
          <w:i/>
          <w:noProof/>
          <w:sz w:val="26"/>
          <w:szCs w:val="26"/>
        </w:rPr>
        <w:t>bei einem Kurzschluss</w:t>
      </w:r>
      <w:r w:rsidRPr="00B906F5">
        <w:rPr>
          <w:rFonts w:ascii="Calibri" w:hAnsi="Calibri" w:cs="Calibri"/>
          <w:i/>
          <w:noProof/>
          <w:sz w:val="26"/>
          <w:szCs w:val="26"/>
        </w:rPr>
        <w:t xml:space="preserve"> beschreiben?</w:t>
      </w:r>
    </w:p>
    <w:p w14:paraId="6DAF7CB4" w14:textId="77777777" w:rsidR="00BF26E3" w:rsidRDefault="00BF26E3" w:rsidP="00BF26E3">
      <w:pPr>
        <w:pStyle w:val="Listenabsatz"/>
        <w:widowControl/>
        <w:autoSpaceDE/>
        <w:autoSpaceDN/>
        <w:adjustRightInd/>
        <w:ind w:left="720" w:firstLine="0"/>
        <w:contextualSpacing/>
        <w:rPr>
          <w:rFonts w:ascii="Calibri" w:hAnsi="Calibri" w:cs="Calibri"/>
          <w:iCs/>
          <w:noProof/>
          <w:color w:val="70AD47"/>
          <w:sz w:val="26"/>
          <w:szCs w:val="26"/>
        </w:rPr>
      </w:pPr>
      <w:r>
        <w:rPr>
          <w:rFonts w:ascii="Calibri" w:hAnsi="Calibri" w:cs="Calibri"/>
          <w:iCs/>
          <w:noProof/>
          <w:color w:val="70AD47"/>
          <w:sz w:val="26"/>
          <w:szCs w:val="26"/>
        </w:rPr>
        <w:t>Lampe mit Störung leuchtet, Alarmton ertönt</w:t>
      </w:r>
    </w:p>
    <w:p w14:paraId="0050000D" w14:textId="77777777" w:rsidR="00BF26E3" w:rsidRDefault="00BF26E3" w:rsidP="00A86552">
      <w:pPr>
        <w:pStyle w:val="Listenabsatz"/>
        <w:widowControl/>
        <w:autoSpaceDE/>
        <w:autoSpaceDN/>
        <w:adjustRightInd/>
        <w:ind w:left="720" w:firstLine="0"/>
        <w:contextualSpacing/>
        <w:rPr>
          <w:rFonts w:ascii="Calibri" w:hAnsi="Calibri"/>
          <w:b/>
          <w:sz w:val="28"/>
          <w:szCs w:val="28"/>
        </w:rPr>
      </w:pPr>
    </w:p>
    <w:p w14:paraId="181EB38A" w14:textId="77777777" w:rsidR="00BF26E3" w:rsidRDefault="00BF26E3" w:rsidP="00A86552">
      <w:pPr>
        <w:pStyle w:val="Listenabsatz"/>
        <w:widowControl/>
        <w:autoSpaceDE/>
        <w:autoSpaceDN/>
        <w:adjustRightInd/>
        <w:ind w:left="720" w:firstLine="0"/>
        <w:contextualSpacing/>
        <w:rPr>
          <w:rFonts w:ascii="Calibri" w:hAnsi="Calibri"/>
          <w:b/>
          <w:sz w:val="28"/>
          <w:szCs w:val="28"/>
        </w:rPr>
      </w:pPr>
    </w:p>
    <w:p w14:paraId="6CDA6D2E" w14:textId="77777777" w:rsidR="00BF26E3" w:rsidRDefault="00BF26E3" w:rsidP="00BF26E3">
      <w:pPr>
        <w:pStyle w:val="Listenabsatz"/>
        <w:widowControl/>
        <w:autoSpaceDE/>
        <w:autoSpaceDN/>
        <w:adjustRightInd/>
        <w:contextualSpacing/>
        <w:rPr>
          <w:rFonts w:ascii="Calibri" w:hAnsi="Calibri" w:cs="Calibri"/>
          <w:i/>
          <w:noProof/>
          <w:sz w:val="26"/>
          <w:szCs w:val="26"/>
        </w:rPr>
      </w:pPr>
      <w:r w:rsidRPr="00B906F5">
        <w:rPr>
          <w:rFonts w:ascii="Calibri" w:hAnsi="Calibri" w:cs="Calibri"/>
          <w:i/>
          <w:noProof/>
          <w:sz w:val="26"/>
          <w:szCs w:val="26"/>
        </w:rPr>
        <w:t xml:space="preserve">Wie lässt sich die Funktion von LINE 1 </w:t>
      </w:r>
      <w:r>
        <w:rPr>
          <w:rFonts w:ascii="Calibri" w:hAnsi="Calibri" w:cs="Calibri"/>
          <w:i/>
          <w:noProof/>
          <w:sz w:val="26"/>
          <w:szCs w:val="26"/>
        </w:rPr>
        <w:t>bei einem Alarm</w:t>
      </w:r>
      <w:r w:rsidRPr="00B906F5">
        <w:rPr>
          <w:rFonts w:ascii="Calibri" w:hAnsi="Calibri" w:cs="Calibri"/>
          <w:i/>
          <w:noProof/>
          <w:sz w:val="26"/>
          <w:szCs w:val="26"/>
        </w:rPr>
        <w:t xml:space="preserve"> beschreiben?</w:t>
      </w:r>
    </w:p>
    <w:p w14:paraId="129B60D3" w14:textId="77777777" w:rsidR="00BF26E3" w:rsidRDefault="00BF26E3" w:rsidP="00BF26E3">
      <w:pPr>
        <w:pStyle w:val="Listenabsatz"/>
        <w:widowControl/>
        <w:autoSpaceDE/>
        <w:autoSpaceDN/>
        <w:adjustRightInd/>
        <w:ind w:left="720" w:firstLine="0"/>
        <w:contextualSpacing/>
        <w:rPr>
          <w:rFonts w:ascii="Calibri" w:hAnsi="Calibri" w:cs="Calibri"/>
          <w:iCs/>
          <w:noProof/>
          <w:color w:val="70AD47"/>
          <w:sz w:val="26"/>
          <w:szCs w:val="26"/>
        </w:rPr>
      </w:pPr>
      <w:r>
        <w:rPr>
          <w:rFonts w:ascii="Calibri" w:hAnsi="Calibri" w:cs="Calibri"/>
          <w:iCs/>
          <w:noProof/>
          <w:color w:val="70AD47"/>
          <w:sz w:val="26"/>
          <w:szCs w:val="26"/>
        </w:rPr>
        <w:t>Lampen Alarm leuchtet, Alarmton ertönt</w:t>
      </w:r>
    </w:p>
    <w:p w14:paraId="6DDE45E8" w14:textId="77777777" w:rsidR="00BF26E3" w:rsidRDefault="00BF26E3" w:rsidP="00A86552">
      <w:pPr>
        <w:pStyle w:val="Listenabsatz"/>
        <w:widowControl/>
        <w:autoSpaceDE/>
        <w:autoSpaceDN/>
        <w:adjustRightInd/>
        <w:ind w:left="720" w:firstLine="0"/>
        <w:contextualSpacing/>
        <w:rPr>
          <w:rFonts w:ascii="Calibri" w:hAnsi="Calibri"/>
          <w:b/>
          <w:sz w:val="28"/>
          <w:szCs w:val="28"/>
        </w:rPr>
      </w:pPr>
    </w:p>
    <w:p w14:paraId="032CCB86" w14:textId="77777777" w:rsidR="001213CC" w:rsidRDefault="001213CC" w:rsidP="00A86552">
      <w:pPr>
        <w:pStyle w:val="Listenabsatz"/>
        <w:widowControl/>
        <w:autoSpaceDE/>
        <w:autoSpaceDN/>
        <w:adjustRightInd/>
        <w:ind w:left="720" w:firstLine="0"/>
        <w:contextualSpacing/>
        <w:rPr>
          <w:rFonts w:ascii="Calibri" w:hAnsi="Calibri"/>
          <w:b/>
          <w:sz w:val="28"/>
          <w:szCs w:val="28"/>
        </w:rPr>
      </w:pPr>
    </w:p>
    <w:p w14:paraId="68887911" w14:textId="77777777" w:rsidR="001213CC" w:rsidRDefault="001213CC" w:rsidP="00A86552">
      <w:pPr>
        <w:pStyle w:val="Listenabsatz"/>
        <w:widowControl/>
        <w:autoSpaceDE/>
        <w:autoSpaceDN/>
        <w:adjustRightInd/>
        <w:ind w:left="720" w:firstLine="0"/>
        <w:contextualSpacing/>
        <w:rPr>
          <w:rFonts w:ascii="Calibri" w:hAnsi="Calibri"/>
          <w:b/>
          <w:sz w:val="28"/>
          <w:szCs w:val="28"/>
        </w:rPr>
      </w:pPr>
    </w:p>
    <w:p w14:paraId="56997385" w14:textId="77777777" w:rsidR="001213CC" w:rsidRDefault="001213CC" w:rsidP="00A86552">
      <w:pPr>
        <w:pStyle w:val="Listenabsatz"/>
        <w:widowControl/>
        <w:autoSpaceDE/>
        <w:autoSpaceDN/>
        <w:adjustRightInd/>
        <w:ind w:left="720" w:firstLine="0"/>
        <w:contextualSpacing/>
        <w:rPr>
          <w:rFonts w:ascii="Calibri" w:hAnsi="Calibri"/>
          <w:b/>
          <w:sz w:val="28"/>
          <w:szCs w:val="28"/>
        </w:rPr>
      </w:pPr>
    </w:p>
    <w:p w14:paraId="57F186D6" w14:textId="77777777" w:rsidR="001213CC" w:rsidRDefault="001213CC" w:rsidP="001213CC">
      <w:pPr>
        <w:pStyle w:val="Listenabsatz"/>
        <w:widowControl/>
        <w:numPr>
          <w:ilvl w:val="0"/>
          <w:numId w:val="3"/>
        </w:numPr>
        <w:autoSpaceDE/>
        <w:autoSpaceDN/>
        <w:adjustRightInd/>
        <w:contextualSpacing/>
        <w:rPr>
          <w:rFonts w:ascii="Calibri" w:hAnsi="Calibri"/>
          <w:b/>
          <w:sz w:val="36"/>
          <w:szCs w:val="36"/>
        </w:rPr>
      </w:pPr>
      <w:r w:rsidRPr="00A86552">
        <w:rPr>
          <w:rFonts w:ascii="Calibri" w:hAnsi="Calibri"/>
          <w:b/>
          <w:sz w:val="36"/>
          <w:szCs w:val="36"/>
        </w:rPr>
        <w:t xml:space="preserve">Übung </w:t>
      </w:r>
      <w:r>
        <w:rPr>
          <w:rFonts w:ascii="Calibri" w:hAnsi="Calibri"/>
          <w:b/>
          <w:sz w:val="36"/>
          <w:szCs w:val="36"/>
        </w:rPr>
        <w:t>Überwachte Störungen</w:t>
      </w:r>
    </w:p>
    <w:p w14:paraId="67CEB18E" w14:textId="09972E3D" w:rsidR="001213CC" w:rsidRDefault="001213CC" w:rsidP="001213CC">
      <w:pPr>
        <w:pStyle w:val="Listenabsatz"/>
        <w:widowControl/>
        <w:autoSpaceDE/>
        <w:autoSpaceDN/>
        <w:adjustRightInd/>
        <w:ind w:left="720" w:firstLine="0"/>
        <w:contextualSpacing/>
        <w:rPr>
          <w:rFonts w:ascii="Calibri" w:hAnsi="Calibri"/>
          <w:b/>
          <w:sz w:val="36"/>
          <w:szCs w:val="36"/>
        </w:rPr>
      </w:pPr>
      <w:r w:rsidRPr="0084722C">
        <w:rPr>
          <w:noProof/>
        </w:rPr>
        <w:t xml:space="preserve"> </w:t>
      </w:r>
      <w:r w:rsidR="00314968" w:rsidRPr="00BB582F">
        <w:rPr>
          <w:noProof/>
        </w:rPr>
        <w:drawing>
          <wp:inline distT="0" distB="0" distL="0" distR="0" wp14:anchorId="5582BC9F" wp14:editId="189AE6DB">
            <wp:extent cx="5619750" cy="1295400"/>
            <wp:effectExtent l="0" t="0" r="0" b="0"/>
            <wp:docPr id="1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E916A" w14:textId="77777777" w:rsidR="001213CC" w:rsidRPr="00EE7D46" w:rsidRDefault="001213CC" w:rsidP="001213CC">
      <w:pPr>
        <w:pStyle w:val="Listenabsatz"/>
        <w:widowControl/>
        <w:autoSpaceDE/>
        <w:autoSpaceDN/>
        <w:adjustRightInd/>
        <w:ind w:left="720" w:firstLine="0"/>
        <w:contextualSpacing/>
        <w:rPr>
          <w:rFonts w:ascii="Calibri" w:hAnsi="Calibri"/>
          <w:bCs/>
          <w:noProof/>
          <w:sz w:val="28"/>
          <w:szCs w:val="28"/>
        </w:rPr>
      </w:pPr>
      <w:r w:rsidRPr="00A86552">
        <w:rPr>
          <w:rFonts w:ascii="Calibri" w:hAnsi="Calibri"/>
          <w:bCs/>
          <w:noProof/>
          <w:sz w:val="28"/>
          <w:szCs w:val="28"/>
        </w:rPr>
        <w:t>Versuchsaufbau</w:t>
      </w:r>
      <w:r>
        <w:rPr>
          <w:rFonts w:ascii="Calibri" w:hAnsi="Calibri"/>
          <w:bCs/>
          <w:noProof/>
          <w:sz w:val="28"/>
          <w:szCs w:val="28"/>
        </w:rPr>
        <w:t>:</w:t>
      </w:r>
    </w:p>
    <w:p w14:paraId="359D80E0" w14:textId="0E32035E" w:rsidR="001213CC" w:rsidRDefault="00314968" w:rsidP="001213CC">
      <w:pPr>
        <w:pStyle w:val="Listenabsatz"/>
        <w:widowControl/>
        <w:autoSpaceDE/>
        <w:autoSpaceDN/>
        <w:adjustRightInd/>
        <w:ind w:left="720" w:firstLine="0"/>
        <w:contextualSpacing/>
        <w:rPr>
          <w:rFonts w:ascii="Calibri" w:hAnsi="Calibri"/>
          <w:b/>
          <w:noProof/>
          <w:sz w:val="28"/>
          <w:szCs w:val="28"/>
        </w:rPr>
      </w:pPr>
      <w:r w:rsidRPr="001213CC">
        <w:rPr>
          <w:rFonts w:ascii="Calibri" w:hAnsi="Calibri"/>
          <w:b/>
          <w:noProof/>
          <w:sz w:val="28"/>
          <w:szCs w:val="28"/>
        </w:rPr>
        <w:lastRenderedPageBreak/>
        <w:drawing>
          <wp:inline distT="0" distB="0" distL="0" distR="0" wp14:anchorId="138AFD46" wp14:editId="098A0016">
            <wp:extent cx="4724400" cy="3200400"/>
            <wp:effectExtent l="0" t="0" r="0" b="0"/>
            <wp:docPr id="1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5E478" w14:textId="77777777" w:rsidR="001213CC" w:rsidRDefault="001213CC" w:rsidP="001213CC">
      <w:pPr>
        <w:pStyle w:val="Listenabsatz"/>
        <w:widowControl/>
        <w:autoSpaceDE/>
        <w:autoSpaceDN/>
        <w:adjustRightInd/>
        <w:ind w:left="720" w:firstLine="0"/>
        <w:contextualSpacing/>
        <w:rPr>
          <w:rFonts w:ascii="Calibri" w:hAnsi="Calibri"/>
          <w:b/>
          <w:noProof/>
          <w:sz w:val="28"/>
          <w:szCs w:val="28"/>
        </w:rPr>
      </w:pPr>
    </w:p>
    <w:p w14:paraId="3DFABA4B" w14:textId="77777777" w:rsidR="001213CC" w:rsidRDefault="001213CC" w:rsidP="001213CC">
      <w:pPr>
        <w:pStyle w:val="Listenabsatz"/>
        <w:widowControl/>
        <w:autoSpaceDE/>
        <w:autoSpaceDN/>
        <w:adjustRightInd/>
        <w:contextualSpacing/>
        <w:rPr>
          <w:rFonts w:ascii="Calibri" w:hAnsi="Calibri" w:cs="Calibri"/>
          <w:i/>
          <w:noProof/>
          <w:sz w:val="26"/>
          <w:szCs w:val="26"/>
        </w:rPr>
      </w:pPr>
      <w:r w:rsidRPr="001213CC">
        <w:rPr>
          <w:rFonts w:ascii="Calibri" w:hAnsi="Calibri" w:cs="Calibri"/>
          <w:i/>
          <w:noProof/>
          <w:sz w:val="26"/>
          <w:szCs w:val="26"/>
        </w:rPr>
        <w:t>Wie reagiert die BMZ nach Entfernen des Netzsteckers MAINS der BMZ?</w:t>
      </w:r>
    </w:p>
    <w:p w14:paraId="56C99BE6" w14:textId="77777777" w:rsidR="00AE45F0" w:rsidRDefault="00AE45F0" w:rsidP="00AE45F0">
      <w:pPr>
        <w:pStyle w:val="Listenabsatz"/>
        <w:widowControl/>
        <w:autoSpaceDE/>
        <w:autoSpaceDN/>
        <w:adjustRightInd/>
        <w:ind w:left="720" w:firstLine="0"/>
        <w:contextualSpacing/>
        <w:rPr>
          <w:rFonts w:ascii="Calibri" w:hAnsi="Calibri" w:cs="Calibri"/>
          <w:iCs/>
          <w:noProof/>
          <w:color w:val="70AD47"/>
          <w:sz w:val="26"/>
          <w:szCs w:val="26"/>
        </w:rPr>
      </w:pPr>
      <w:r>
        <w:rPr>
          <w:rFonts w:ascii="Calibri" w:hAnsi="Calibri" w:cs="Calibri"/>
          <w:iCs/>
          <w:noProof/>
          <w:color w:val="70AD47"/>
          <w:sz w:val="26"/>
          <w:szCs w:val="26"/>
        </w:rPr>
        <w:t>Solange die Bürcke entfernt wird, wird ein Alarmton abgegeben und Error erscheint.</w:t>
      </w:r>
    </w:p>
    <w:p w14:paraId="0F6E996E" w14:textId="77777777" w:rsidR="001213CC" w:rsidRDefault="001213CC" w:rsidP="001213CC">
      <w:pPr>
        <w:pStyle w:val="Listenabsatz"/>
        <w:widowControl/>
        <w:autoSpaceDE/>
        <w:autoSpaceDN/>
        <w:adjustRightInd/>
        <w:ind w:left="720" w:firstLine="0"/>
        <w:contextualSpacing/>
        <w:rPr>
          <w:rFonts w:ascii="Calibri" w:hAnsi="Calibri"/>
          <w:b/>
          <w:sz w:val="28"/>
          <w:szCs w:val="28"/>
        </w:rPr>
      </w:pPr>
    </w:p>
    <w:p w14:paraId="2100C065" w14:textId="77777777" w:rsidR="001213CC" w:rsidRDefault="00A032E4" w:rsidP="001213CC">
      <w:pPr>
        <w:pStyle w:val="Listenabsatz"/>
        <w:widowControl/>
        <w:autoSpaceDE/>
        <w:autoSpaceDN/>
        <w:adjustRightInd/>
        <w:ind w:left="720" w:firstLine="0"/>
        <w:contextualSpacing/>
        <w:rPr>
          <w:rFonts w:ascii="Calibri" w:hAnsi="Calibri" w:cs="Calibri"/>
          <w:i/>
          <w:noProof/>
          <w:sz w:val="26"/>
          <w:szCs w:val="26"/>
        </w:rPr>
      </w:pPr>
      <w:r w:rsidRPr="00A032E4">
        <w:rPr>
          <w:rFonts w:ascii="Calibri" w:hAnsi="Calibri" w:cs="Calibri"/>
          <w:i/>
          <w:noProof/>
          <w:sz w:val="26"/>
          <w:szCs w:val="26"/>
        </w:rPr>
        <w:t>Wie reagiert die BMZ nach Entfernen des Akku-Steckers?</w:t>
      </w:r>
    </w:p>
    <w:p w14:paraId="34E19558" w14:textId="77777777" w:rsidR="00A032E4" w:rsidRDefault="00A032E4" w:rsidP="001213CC">
      <w:pPr>
        <w:pStyle w:val="Listenabsatz"/>
        <w:widowControl/>
        <w:autoSpaceDE/>
        <w:autoSpaceDN/>
        <w:adjustRightInd/>
        <w:ind w:left="720" w:firstLine="0"/>
        <w:contextualSpacing/>
        <w:rPr>
          <w:rFonts w:ascii="Calibri" w:hAnsi="Calibri" w:cs="Calibri"/>
          <w:iCs/>
          <w:noProof/>
          <w:color w:val="70AD47"/>
          <w:sz w:val="26"/>
          <w:szCs w:val="26"/>
        </w:rPr>
      </w:pPr>
      <w:r>
        <w:rPr>
          <w:rFonts w:ascii="Calibri" w:hAnsi="Calibri" w:cs="Calibri"/>
          <w:iCs/>
          <w:noProof/>
          <w:color w:val="70AD47"/>
          <w:sz w:val="26"/>
          <w:szCs w:val="26"/>
        </w:rPr>
        <w:t>Solange die Bürcke entfernt wird, wird ein Alarmton abgegeben und Error erscheint.</w:t>
      </w:r>
    </w:p>
    <w:p w14:paraId="4D2B22B7" w14:textId="77777777" w:rsidR="001213CC" w:rsidRDefault="001213CC" w:rsidP="001213CC">
      <w:pPr>
        <w:pStyle w:val="Listenabsatz"/>
        <w:widowControl/>
        <w:autoSpaceDE/>
        <w:autoSpaceDN/>
        <w:adjustRightInd/>
        <w:ind w:left="720" w:firstLine="0"/>
        <w:contextualSpacing/>
        <w:rPr>
          <w:rFonts w:ascii="Calibri" w:hAnsi="Calibri" w:cs="Calibri"/>
          <w:iCs/>
          <w:noProof/>
          <w:color w:val="70AD47"/>
          <w:sz w:val="26"/>
          <w:szCs w:val="26"/>
        </w:rPr>
      </w:pPr>
    </w:p>
    <w:p w14:paraId="0ADFA6D8" w14:textId="77777777" w:rsidR="00A032E4" w:rsidRDefault="00A032E4" w:rsidP="001213CC">
      <w:pPr>
        <w:pStyle w:val="Listenabsatz"/>
        <w:widowControl/>
        <w:autoSpaceDE/>
        <w:autoSpaceDN/>
        <w:adjustRightInd/>
        <w:ind w:left="720" w:firstLine="0"/>
        <w:contextualSpacing/>
      </w:pPr>
      <w:r w:rsidRPr="00A032E4">
        <w:rPr>
          <w:rFonts w:ascii="Calibri" w:hAnsi="Calibri" w:cs="Calibri"/>
          <w:i/>
          <w:noProof/>
          <w:sz w:val="26"/>
          <w:szCs w:val="26"/>
        </w:rPr>
        <w:t>Wie reagiert die BMZ bei einem Kurzschluss am Ausgang 12 V EXT.?</w:t>
      </w:r>
      <w:r>
        <w:t xml:space="preserve"> </w:t>
      </w:r>
    </w:p>
    <w:p w14:paraId="41105036" w14:textId="77777777" w:rsidR="001213CC" w:rsidRDefault="00A032E4" w:rsidP="001213CC">
      <w:pPr>
        <w:pStyle w:val="Listenabsatz"/>
        <w:widowControl/>
        <w:autoSpaceDE/>
        <w:autoSpaceDN/>
        <w:adjustRightInd/>
        <w:ind w:left="720" w:firstLine="0"/>
        <w:contextualSpacing/>
        <w:rPr>
          <w:rFonts w:ascii="Calibri" w:hAnsi="Calibri" w:cs="Calibri"/>
          <w:iCs/>
          <w:noProof/>
          <w:color w:val="70AD47"/>
          <w:sz w:val="26"/>
          <w:szCs w:val="26"/>
        </w:rPr>
      </w:pPr>
      <w:r>
        <w:rPr>
          <w:rFonts w:ascii="Calibri" w:hAnsi="Calibri" w:cs="Calibri"/>
          <w:iCs/>
          <w:noProof/>
          <w:color w:val="70AD47"/>
          <w:sz w:val="26"/>
          <w:szCs w:val="26"/>
        </w:rPr>
        <w:t>Daueralarmton wird abgeben, Alarm leuchtet und Error leuchtet.</w:t>
      </w:r>
    </w:p>
    <w:p w14:paraId="29E1F3BF" w14:textId="77777777" w:rsidR="001213CC" w:rsidRDefault="001213CC" w:rsidP="001213CC">
      <w:pPr>
        <w:pStyle w:val="Listenabsatz"/>
        <w:widowControl/>
        <w:autoSpaceDE/>
        <w:autoSpaceDN/>
        <w:adjustRightInd/>
        <w:ind w:left="720" w:firstLine="0"/>
        <w:contextualSpacing/>
        <w:rPr>
          <w:rFonts w:ascii="Calibri" w:hAnsi="Calibri"/>
          <w:b/>
          <w:sz w:val="28"/>
          <w:szCs w:val="28"/>
        </w:rPr>
      </w:pPr>
    </w:p>
    <w:p w14:paraId="5C50AED7" w14:textId="77777777" w:rsidR="001213CC" w:rsidRDefault="001213CC" w:rsidP="001213CC">
      <w:pPr>
        <w:pStyle w:val="Listenabsatz"/>
        <w:widowControl/>
        <w:autoSpaceDE/>
        <w:autoSpaceDN/>
        <w:adjustRightInd/>
        <w:ind w:left="720" w:firstLine="0"/>
        <w:contextualSpacing/>
        <w:rPr>
          <w:rFonts w:ascii="Calibri" w:hAnsi="Calibri"/>
          <w:b/>
          <w:sz w:val="28"/>
          <w:szCs w:val="28"/>
        </w:rPr>
      </w:pPr>
    </w:p>
    <w:p w14:paraId="1E5060C0" w14:textId="77777777" w:rsidR="00767321" w:rsidRDefault="00767321" w:rsidP="00767321">
      <w:pPr>
        <w:pStyle w:val="Listenabsatz"/>
        <w:widowControl/>
        <w:numPr>
          <w:ilvl w:val="0"/>
          <w:numId w:val="3"/>
        </w:numPr>
        <w:autoSpaceDE/>
        <w:autoSpaceDN/>
        <w:adjustRightInd/>
        <w:contextualSpacing/>
        <w:rPr>
          <w:rFonts w:ascii="Calibri" w:hAnsi="Calibri"/>
          <w:b/>
          <w:sz w:val="36"/>
          <w:szCs w:val="36"/>
        </w:rPr>
      </w:pPr>
      <w:r w:rsidRPr="00A86552">
        <w:rPr>
          <w:rFonts w:ascii="Calibri" w:hAnsi="Calibri"/>
          <w:b/>
          <w:sz w:val="36"/>
          <w:szCs w:val="36"/>
        </w:rPr>
        <w:lastRenderedPageBreak/>
        <w:t xml:space="preserve">Übung </w:t>
      </w:r>
      <w:r>
        <w:rPr>
          <w:rFonts w:ascii="Calibri" w:hAnsi="Calibri"/>
          <w:b/>
          <w:sz w:val="36"/>
          <w:szCs w:val="36"/>
        </w:rPr>
        <w:t>Komplette Feuerüberwachung automatische Melder</w:t>
      </w:r>
    </w:p>
    <w:p w14:paraId="0C9C55C8" w14:textId="0984FED8" w:rsidR="00767321" w:rsidRDefault="00767321" w:rsidP="00767321">
      <w:pPr>
        <w:pStyle w:val="Listenabsatz"/>
        <w:widowControl/>
        <w:autoSpaceDE/>
        <w:autoSpaceDN/>
        <w:adjustRightInd/>
        <w:ind w:left="720" w:firstLine="0"/>
        <w:contextualSpacing/>
        <w:rPr>
          <w:rFonts w:ascii="Calibri" w:hAnsi="Calibri"/>
          <w:b/>
          <w:sz w:val="36"/>
          <w:szCs w:val="36"/>
        </w:rPr>
      </w:pPr>
      <w:r w:rsidRPr="0084722C">
        <w:rPr>
          <w:noProof/>
        </w:rPr>
        <w:t xml:space="preserve"> </w:t>
      </w:r>
      <w:r w:rsidR="00314968" w:rsidRPr="00BB582F">
        <w:rPr>
          <w:noProof/>
        </w:rPr>
        <w:drawing>
          <wp:inline distT="0" distB="0" distL="0" distR="0" wp14:anchorId="56233447" wp14:editId="75D50DF2">
            <wp:extent cx="5670550" cy="2089150"/>
            <wp:effectExtent l="0" t="0" r="0" b="0"/>
            <wp:docPr id="2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39DB0" w14:textId="77777777" w:rsidR="00767321" w:rsidRPr="00EE7D46" w:rsidRDefault="00767321" w:rsidP="00767321">
      <w:pPr>
        <w:pStyle w:val="Listenabsatz"/>
        <w:widowControl/>
        <w:autoSpaceDE/>
        <w:autoSpaceDN/>
        <w:adjustRightInd/>
        <w:ind w:left="720" w:firstLine="0"/>
        <w:contextualSpacing/>
        <w:rPr>
          <w:rFonts w:ascii="Calibri" w:hAnsi="Calibri"/>
          <w:bCs/>
          <w:noProof/>
          <w:sz w:val="28"/>
          <w:szCs w:val="28"/>
        </w:rPr>
      </w:pPr>
      <w:r w:rsidRPr="00A86552">
        <w:rPr>
          <w:rFonts w:ascii="Calibri" w:hAnsi="Calibri"/>
          <w:bCs/>
          <w:noProof/>
          <w:sz w:val="28"/>
          <w:szCs w:val="28"/>
        </w:rPr>
        <w:t>Versuchsaufbau</w:t>
      </w:r>
      <w:r>
        <w:rPr>
          <w:rFonts w:ascii="Calibri" w:hAnsi="Calibri"/>
          <w:bCs/>
          <w:noProof/>
          <w:sz w:val="28"/>
          <w:szCs w:val="28"/>
        </w:rPr>
        <w:t>:</w:t>
      </w:r>
    </w:p>
    <w:p w14:paraId="0E156672" w14:textId="4051343C" w:rsidR="00767321" w:rsidRDefault="00314968" w:rsidP="00767321">
      <w:pPr>
        <w:pStyle w:val="Listenabsatz"/>
        <w:widowControl/>
        <w:autoSpaceDE/>
        <w:autoSpaceDN/>
        <w:adjustRightInd/>
        <w:ind w:left="720" w:firstLine="0"/>
        <w:contextualSpacing/>
        <w:rPr>
          <w:rFonts w:ascii="Calibri" w:hAnsi="Calibri"/>
          <w:b/>
          <w:noProof/>
          <w:sz w:val="28"/>
          <w:szCs w:val="28"/>
        </w:rPr>
      </w:pPr>
      <w:r w:rsidRPr="00767321">
        <w:rPr>
          <w:rFonts w:ascii="Calibri" w:hAnsi="Calibri"/>
          <w:b/>
          <w:noProof/>
          <w:sz w:val="28"/>
          <w:szCs w:val="28"/>
        </w:rPr>
        <w:lastRenderedPageBreak/>
        <w:drawing>
          <wp:inline distT="0" distB="0" distL="0" distR="0" wp14:anchorId="1F997D6F" wp14:editId="465B86DA">
            <wp:extent cx="4743450" cy="7708900"/>
            <wp:effectExtent l="0" t="0" r="0" b="0"/>
            <wp:docPr id="2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770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7E067" w14:textId="77777777" w:rsidR="00767321" w:rsidRDefault="00767321" w:rsidP="00767321">
      <w:pPr>
        <w:pStyle w:val="Listenabsatz"/>
        <w:widowControl/>
        <w:autoSpaceDE/>
        <w:autoSpaceDN/>
        <w:adjustRightInd/>
        <w:contextualSpacing/>
        <w:rPr>
          <w:rFonts w:ascii="Calibri" w:hAnsi="Calibri" w:cs="Calibri"/>
          <w:i/>
          <w:noProof/>
          <w:sz w:val="26"/>
          <w:szCs w:val="26"/>
        </w:rPr>
      </w:pPr>
      <w:r w:rsidRPr="00767321">
        <w:rPr>
          <w:rFonts w:ascii="Calibri" w:hAnsi="Calibri" w:cs="Calibri"/>
          <w:i/>
          <w:noProof/>
          <w:sz w:val="26"/>
          <w:szCs w:val="26"/>
        </w:rPr>
        <w:lastRenderedPageBreak/>
        <w:t>Wie lässt sich die Funktion dieser BMA beschreiben?</w:t>
      </w:r>
      <w:r w:rsidRPr="001213CC">
        <w:rPr>
          <w:rFonts w:ascii="Calibri" w:hAnsi="Calibri" w:cs="Calibri"/>
          <w:i/>
          <w:noProof/>
          <w:sz w:val="26"/>
          <w:szCs w:val="26"/>
        </w:rPr>
        <w:t>?</w:t>
      </w:r>
    </w:p>
    <w:p w14:paraId="5738CA13" w14:textId="77777777" w:rsidR="00767321" w:rsidRPr="009419D6" w:rsidRDefault="009A76C7" w:rsidP="00767321">
      <w:pPr>
        <w:pStyle w:val="Listenabsatz"/>
        <w:widowControl/>
        <w:autoSpaceDE/>
        <w:autoSpaceDN/>
        <w:adjustRightInd/>
        <w:contextualSpacing/>
        <w:rPr>
          <w:rFonts w:ascii="Calibri" w:hAnsi="Calibri" w:cs="Calibri"/>
          <w:iCs/>
          <w:noProof/>
          <w:color w:val="70AD47"/>
          <w:sz w:val="26"/>
          <w:szCs w:val="26"/>
        </w:rPr>
      </w:pPr>
      <w:r>
        <w:rPr>
          <w:rFonts w:ascii="Calibri" w:hAnsi="Calibri" w:cs="Calibri"/>
          <w:iCs/>
          <w:noProof/>
          <w:color w:val="70AD47"/>
          <w:sz w:val="26"/>
          <w:szCs w:val="26"/>
        </w:rPr>
        <w:t>Line 1 ist bereit, Wenn irgendein Brandmelder auslöst wird Alarm gebegebn und es muss zuerst alles zurückgesetzt werden.</w:t>
      </w:r>
    </w:p>
    <w:p w14:paraId="38AD2201" w14:textId="77777777" w:rsidR="00767321" w:rsidRDefault="00767321" w:rsidP="00767321">
      <w:pPr>
        <w:pStyle w:val="Listenabsatz"/>
        <w:widowControl/>
        <w:autoSpaceDE/>
        <w:autoSpaceDN/>
        <w:adjustRightInd/>
        <w:ind w:left="720" w:firstLine="0"/>
        <w:contextualSpacing/>
        <w:rPr>
          <w:rFonts w:ascii="Calibri" w:hAnsi="Calibri"/>
          <w:b/>
          <w:sz w:val="28"/>
          <w:szCs w:val="28"/>
        </w:rPr>
      </w:pPr>
    </w:p>
    <w:p w14:paraId="64FE57CD" w14:textId="77777777" w:rsidR="00767321" w:rsidRDefault="00767321" w:rsidP="00767321">
      <w:pPr>
        <w:pStyle w:val="Listenabsatz"/>
        <w:widowControl/>
        <w:autoSpaceDE/>
        <w:autoSpaceDN/>
        <w:adjustRightInd/>
        <w:ind w:left="720" w:firstLine="0"/>
        <w:contextualSpacing/>
        <w:rPr>
          <w:rFonts w:ascii="Calibri" w:hAnsi="Calibri"/>
          <w:b/>
          <w:sz w:val="28"/>
          <w:szCs w:val="28"/>
        </w:rPr>
      </w:pPr>
    </w:p>
    <w:p w14:paraId="0C7B52B4" w14:textId="77777777" w:rsidR="009A76C7" w:rsidRDefault="009A76C7" w:rsidP="009A76C7">
      <w:pPr>
        <w:pStyle w:val="Listenabsatz"/>
        <w:widowControl/>
        <w:autoSpaceDE/>
        <w:autoSpaceDN/>
        <w:adjustRightInd/>
        <w:contextualSpacing/>
        <w:rPr>
          <w:rFonts w:ascii="Calibri" w:hAnsi="Calibri" w:cs="Calibri"/>
          <w:i/>
          <w:noProof/>
          <w:sz w:val="26"/>
          <w:szCs w:val="26"/>
        </w:rPr>
      </w:pPr>
      <w:r>
        <w:rPr>
          <w:rFonts w:ascii="Calibri" w:hAnsi="Calibri" w:cs="Calibri"/>
          <w:i/>
          <w:noProof/>
          <w:sz w:val="26"/>
          <w:szCs w:val="26"/>
        </w:rPr>
        <w:t>Was passiert bei einen Leitungsunterbruch</w:t>
      </w:r>
      <w:r w:rsidRPr="00767321">
        <w:rPr>
          <w:rFonts w:ascii="Calibri" w:hAnsi="Calibri" w:cs="Calibri"/>
          <w:i/>
          <w:noProof/>
          <w:sz w:val="26"/>
          <w:szCs w:val="26"/>
        </w:rPr>
        <w:t>?</w:t>
      </w:r>
      <w:r w:rsidRPr="001213CC">
        <w:rPr>
          <w:rFonts w:ascii="Calibri" w:hAnsi="Calibri" w:cs="Calibri"/>
          <w:i/>
          <w:noProof/>
          <w:sz w:val="26"/>
          <w:szCs w:val="26"/>
        </w:rPr>
        <w:t>?</w:t>
      </w:r>
    </w:p>
    <w:p w14:paraId="72208733" w14:textId="77777777" w:rsidR="009A76C7" w:rsidRPr="009419D6" w:rsidRDefault="009A76C7" w:rsidP="009A76C7">
      <w:pPr>
        <w:pStyle w:val="Listenabsatz"/>
        <w:widowControl/>
        <w:autoSpaceDE/>
        <w:autoSpaceDN/>
        <w:adjustRightInd/>
        <w:contextualSpacing/>
        <w:rPr>
          <w:rFonts w:ascii="Calibri" w:hAnsi="Calibri" w:cs="Calibri"/>
          <w:iCs/>
          <w:noProof/>
          <w:color w:val="70AD47"/>
          <w:sz w:val="26"/>
          <w:szCs w:val="26"/>
        </w:rPr>
      </w:pPr>
      <w:r>
        <w:rPr>
          <w:rFonts w:ascii="Calibri" w:hAnsi="Calibri" w:cs="Calibri"/>
          <w:iCs/>
          <w:noProof/>
          <w:color w:val="70AD47"/>
          <w:sz w:val="26"/>
          <w:szCs w:val="26"/>
        </w:rPr>
        <w:t>Es wird ein Alarmsignal ausgelöst und der Errorknopf blinkt, ebenso wie die Linien ein Fehlersignal aufweisen.</w:t>
      </w:r>
    </w:p>
    <w:p w14:paraId="64EF9820" w14:textId="77777777" w:rsidR="00767321" w:rsidRPr="0031252D" w:rsidRDefault="00767321" w:rsidP="00767321">
      <w:pPr>
        <w:pStyle w:val="Listenabsatz"/>
        <w:widowControl/>
        <w:autoSpaceDE/>
        <w:autoSpaceDN/>
        <w:adjustRightInd/>
        <w:ind w:left="720" w:firstLine="0"/>
        <w:contextualSpacing/>
        <w:rPr>
          <w:rFonts w:ascii="Calibri" w:hAnsi="Calibri"/>
          <w:b/>
          <w:sz w:val="28"/>
          <w:szCs w:val="28"/>
        </w:rPr>
      </w:pPr>
    </w:p>
    <w:p w14:paraId="56ABF358" w14:textId="77777777" w:rsidR="00767321" w:rsidRPr="0031252D" w:rsidRDefault="00767321" w:rsidP="00767321">
      <w:pPr>
        <w:pStyle w:val="Listenabsatz"/>
        <w:widowControl/>
        <w:autoSpaceDE/>
        <w:autoSpaceDN/>
        <w:adjustRightInd/>
        <w:ind w:left="720" w:firstLine="0"/>
        <w:contextualSpacing/>
        <w:rPr>
          <w:rFonts w:ascii="Calibri" w:hAnsi="Calibri"/>
          <w:b/>
          <w:sz w:val="28"/>
          <w:szCs w:val="28"/>
        </w:rPr>
      </w:pPr>
    </w:p>
    <w:p w14:paraId="1DA34A24" w14:textId="77777777" w:rsidR="00C67065" w:rsidRDefault="00C67065" w:rsidP="00C67065">
      <w:pPr>
        <w:pStyle w:val="Listenabsatz"/>
        <w:widowControl/>
        <w:numPr>
          <w:ilvl w:val="0"/>
          <w:numId w:val="3"/>
        </w:numPr>
        <w:autoSpaceDE/>
        <w:autoSpaceDN/>
        <w:adjustRightInd/>
        <w:contextualSpacing/>
        <w:rPr>
          <w:rFonts w:ascii="Calibri" w:hAnsi="Calibri"/>
          <w:b/>
          <w:sz w:val="36"/>
          <w:szCs w:val="36"/>
        </w:rPr>
      </w:pPr>
      <w:r w:rsidRPr="00A86552">
        <w:rPr>
          <w:rFonts w:ascii="Calibri" w:hAnsi="Calibri"/>
          <w:b/>
          <w:sz w:val="36"/>
          <w:szCs w:val="36"/>
        </w:rPr>
        <w:t xml:space="preserve">Übung </w:t>
      </w:r>
      <w:r>
        <w:rPr>
          <w:rFonts w:ascii="Calibri" w:hAnsi="Calibri"/>
          <w:b/>
          <w:sz w:val="36"/>
          <w:szCs w:val="36"/>
        </w:rPr>
        <w:t>Komplette Feuerüberwachung Druckknopf-Brandmelder, Hauptmelder und Schlüsseldepot</w:t>
      </w:r>
    </w:p>
    <w:p w14:paraId="1C601262" w14:textId="2400622E" w:rsidR="00C67065" w:rsidRDefault="00C67065" w:rsidP="00C67065">
      <w:pPr>
        <w:pStyle w:val="Listenabsatz"/>
        <w:widowControl/>
        <w:autoSpaceDE/>
        <w:autoSpaceDN/>
        <w:adjustRightInd/>
        <w:ind w:left="720" w:firstLine="0"/>
        <w:contextualSpacing/>
        <w:rPr>
          <w:rFonts w:ascii="Calibri" w:hAnsi="Calibri"/>
          <w:b/>
          <w:sz w:val="36"/>
          <w:szCs w:val="36"/>
        </w:rPr>
      </w:pPr>
      <w:r w:rsidRPr="0084722C">
        <w:rPr>
          <w:noProof/>
        </w:rPr>
        <w:t xml:space="preserve"> </w:t>
      </w:r>
      <w:r w:rsidR="00314968" w:rsidRPr="00BB582F">
        <w:rPr>
          <w:noProof/>
        </w:rPr>
        <w:drawing>
          <wp:inline distT="0" distB="0" distL="0" distR="0" wp14:anchorId="5E6DC58B" wp14:editId="3B07597A">
            <wp:extent cx="5365750" cy="1708150"/>
            <wp:effectExtent l="0" t="0" r="0" b="0"/>
            <wp:docPr id="2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E0222" w14:textId="77777777" w:rsidR="00C67065" w:rsidRPr="00EE7D46" w:rsidRDefault="00C67065" w:rsidP="00C67065">
      <w:pPr>
        <w:pStyle w:val="Listenabsatz"/>
        <w:widowControl/>
        <w:autoSpaceDE/>
        <w:autoSpaceDN/>
        <w:adjustRightInd/>
        <w:ind w:left="720" w:firstLine="0"/>
        <w:contextualSpacing/>
        <w:rPr>
          <w:rFonts w:ascii="Calibri" w:hAnsi="Calibri"/>
          <w:bCs/>
          <w:noProof/>
          <w:sz w:val="28"/>
          <w:szCs w:val="28"/>
        </w:rPr>
      </w:pPr>
      <w:r w:rsidRPr="00A86552">
        <w:rPr>
          <w:rFonts w:ascii="Calibri" w:hAnsi="Calibri"/>
          <w:bCs/>
          <w:noProof/>
          <w:sz w:val="28"/>
          <w:szCs w:val="28"/>
        </w:rPr>
        <w:t>Versuchsaufbau</w:t>
      </w:r>
      <w:r>
        <w:rPr>
          <w:rFonts w:ascii="Calibri" w:hAnsi="Calibri"/>
          <w:bCs/>
          <w:noProof/>
          <w:sz w:val="28"/>
          <w:szCs w:val="28"/>
        </w:rPr>
        <w:t>:</w:t>
      </w:r>
    </w:p>
    <w:p w14:paraId="2A94A599" w14:textId="4DEF5C10" w:rsidR="00C67065" w:rsidRDefault="00314968" w:rsidP="00C67065">
      <w:pPr>
        <w:pStyle w:val="Listenabsatz"/>
        <w:widowControl/>
        <w:autoSpaceDE/>
        <w:autoSpaceDN/>
        <w:adjustRightInd/>
        <w:ind w:left="720" w:firstLine="0"/>
        <w:contextualSpacing/>
        <w:rPr>
          <w:rFonts w:ascii="Calibri" w:hAnsi="Calibri"/>
          <w:b/>
          <w:noProof/>
          <w:sz w:val="28"/>
          <w:szCs w:val="28"/>
        </w:rPr>
      </w:pPr>
      <w:r w:rsidRPr="00C67065">
        <w:rPr>
          <w:rFonts w:ascii="Calibri" w:hAnsi="Calibri"/>
          <w:b/>
          <w:noProof/>
          <w:sz w:val="28"/>
          <w:szCs w:val="28"/>
        </w:rPr>
        <w:lastRenderedPageBreak/>
        <w:drawing>
          <wp:inline distT="0" distB="0" distL="0" distR="0" wp14:anchorId="34404482" wp14:editId="42B5A7B3">
            <wp:extent cx="4927600" cy="5200650"/>
            <wp:effectExtent l="0" t="0" r="0" b="0"/>
            <wp:docPr id="2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1B0DB" w14:textId="77777777" w:rsidR="00C67065" w:rsidRDefault="00C67065" w:rsidP="00C67065">
      <w:pPr>
        <w:pStyle w:val="Listenabsatz"/>
        <w:widowControl/>
        <w:autoSpaceDE/>
        <w:autoSpaceDN/>
        <w:adjustRightInd/>
        <w:contextualSpacing/>
        <w:rPr>
          <w:rFonts w:ascii="Calibri" w:hAnsi="Calibri" w:cs="Calibri"/>
          <w:i/>
          <w:noProof/>
          <w:sz w:val="26"/>
          <w:szCs w:val="26"/>
        </w:rPr>
      </w:pPr>
      <w:r w:rsidRPr="00767321">
        <w:rPr>
          <w:rFonts w:ascii="Calibri" w:hAnsi="Calibri" w:cs="Calibri"/>
          <w:i/>
          <w:noProof/>
          <w:sz w:val="26"/>
          <w:szCs w:val="26"/>
        </w:rPr>
        <w:t>Wie lässt sich die Funktion dieser BMA beschreiben?</w:t>
      </w:r>
    </w:p>
    <w:p w14:paraId="0D0A85F9" w14:textId="77777777" w:rsidR="00C67065" w:rsidRPr="009419D6" w:rsidRDefault="00A7074C" w:rsidP="00C67065">
      <w:pPr>
        <w:pStyle w:val="Listenabsatz"/>
        <w:widowControl/>
        <w:autoSpaceDE/>
        <w:autoSpaceDN/>
        <w:adjustRightInd/>
        <w:contextualSpacing/>
        <w:rPr>
          <w:rFonts w:ascii="Calibri" w:hAnsi="Calibri" w:cs="Calibri"/>
          <w:iCs/>
          <w:noProof/>
          <w:color w:val="70AD47"/>
          <w:sz w:val="26"/>
          <w:szCs w:val="26"/>
        </w:rPr>
      </w:pPr>
      <w:r>
        <w:rPr>
          <w:rFonts w:ascii="Calibri" w:hAnsi="Calibri" w:cs="Calibri"/>
          <w:iCs/>
          <w:noProof/>
          <w:color w:val="70AD47"/>
          <w:sz w:val="26"/>
          <w:szCs w:val="26"/>
        </w:rPr>
        <w:t>Schlüsseldepot öffnet sich, Feueralarm, extern wird ausgelöst, Warneinrichtung leuchten auf.</w:t>
      </w:r>
    </w:p>
    <w:p w14:paraId="67C24EB6" w14:textId="77777777" w:rsidR="00C67065" w:rsidRDefault="00C67065" w:rsidP="00C67065">
      <w:pPr>
        <w:pStyle w:val="Listenabsatz"/>
        <w:widowControl/>
        <w:autoSpaceDE/>
        <w:autoSpaceDN/>
        <w:adjustRightInd/>
        <w:ind w:left="720" w:firstLine="0"/>
        <w:contextualSpacing/>
        <w:rPr>
          <w:rFonts w:ascii="Calibri" w:hAnsi="Calibri"/>
          <w:b/>
          <w:sz w:val="28"/>
          <w:szCs w:val="28"/>
        </w:rPr>
      </w:pPr>
    </w:p>
    <w:p w14:paraId="2452913B" w14:textId="77777777" w:rsidR="00C67065" w:rsidRDefault="00C67065" w:rsidP="00C67065">
      <w:pPr>
        <w:pStyle w:val="Listenabsatz"/>
        <w:widowControl/>
        <w:autoSpaceDE/>
        <w:autoSpaceDN/>
        <w:adjustRightInd/>
        <w:ind w:left="720" w:firstLine="0"/>
        <w:contextualSpacing/>
        <w:rPr>
          <w:rFonts w:ascii="Calibri" w:hAnsi="Calibri"/>
          <w:b/>
          <w:sz w:val="28"/>
          <w:szCs w:val="28"/>
        </w:rPr>
      </w:pPr>
    </w:p>
    <w:p w14:paraId="0E9A5A9B" w14:textId="77777777" w:rsidR="00C67065" w:rsidRDefault="00C67065" w:rsidP="00C67065">
      <w:pPr>
        <w:pStyle w:val="Listenabsatz"/>
        <w:widowControl/>
        <w:autoSpaceDE/>
        <w:autoSpaceDN/>
        <w:adjustRightInd/>
        <w:contextualSpacing/>
        <w:rPr>
          <w:rFonts w:ascii="Calibri" w:hAnsi="Calibri" w:cs="Calibri"/>
          <w:i/>
          <w:noProof/>
          <w:sz w:val="26"/>
          <w:szCs w:val="26"/>
        </w:rPr>
      </w:pPr>
      <w:r>
        <w:rPr>
          <w:rFonts w:ascii="Calibri" w:hAnsi="Calibri" w:cs="Calibri"/>
          <w:i/>
          <w:noProof/>
          <w:sz w:val="26"/>
          <w:szCs w:val="26"/>
        </w:rPr>
        <w:t>Was passiert bei einen Leitungsunterbruch beim Schlüsseldepot</w:t>
      </w:r>
      <w:r w:rsidRPr="00767321">
        <w:rPr>
          <w:rFonts w:ascii="Calibri" w:hAnsi="Calibri" w:cs="Calibri"/>
          <w:i/>
          <w:noProof/>
          <w:sz w:val="26"/>
          <w:szCs w:val="26"/>
        </w:rPr>
        <w:t>?</w:t>
      </w:r>
    </w:p>
    <w:p w14:paraId="52929B70" w14:textId="77777777" w:rsidR="00C67065" w:rsidRPr="009419D6" w:rsidRDefault="00C67065" w:rsidP="00C67065">
      <w:pPr>
        <w:pStyle w:val="Listenabsatz"/>
        <w:widowControl/>
        <w:autoSpaceDE/>
        <w:autoSpaceDN/>
        <w:adjustRightInd/>
        <w:contextualSpacing/>
        <w:rPr>
          <w:rFonts w:ascii="Calibri" w:hAnsi="Calibri" w:cs="Calibri"/>
          <w:iCs/>
          <w:noProof/>
          <w:color w:val="70AD47"/>
          <w:sz w:val="26"/>
          <w:szCs w:val="26"/>
        </w:rPr>
      </w:pPr>
      <w:r>
        <w:rPr>
          <w:rFonts w:ascii="Calibri" w:hAnsi="Calibri" w:cs="Calibri"/>
          <w:iCs/>
          <w:noProof/>
          <w:color w:val="70AD47"/>
          <w:sz w:val="26"/>
          <w:szCs w:val="26"/>
        </w:rPr>
        <w:t>Es wird ein Alarmsignal ausgelöst und der Errorknopf blinkt</w:t>
      </w:r>
      <w:r w:rsidR="00A7074C">
        <w:rPr>
          <w:rFonts w:ascii="Calibri" w:hAnsi="Calibri" w:cs="Calibri"/>
          <w:iCs/>
          <w:noProof/>
          <w:color w:val="70AD47"/>
          <w:sz w:val="26"/>
          <w:szCs w:val="26"/>
        </w:rPr>
        <w:t>.</w:t>
      </w:r>
    </w:p>
    <w:p w14:paraId="5D61FB31" w14:textId="77777777" w:rsidR="00C67065" w:rsidRPr="0031252D" w:rsidRDefault="00C67065" w:rsidP="00C67065">
      <w:pPr>
        <w:pStyle w:val="Listenabsatz"/>
        <w:widowControl/>
        <w:autoSpaceDE/>
        <w:autoSpaceDN/>
        <w:adjustRightInd/>
        <w:ind w:left="720" w:firstLine="0"/>
        <w:contextualSpacing/>
        <w:rPr>
          <w:rFonts w:ascii="Calibri" w:hAnsi="Calibri"/>
          <w:b/>
          <w:sz w:val="28"/>
          <w:szCs w:val="28"/>
        </w:rPr>
      </w:pPr>
    </w:p>
    <w:p w14:paraId="12EE6909" w14:textId="77777777" w:rsidR="00C67065" w:rsidRPr="0031252D" w:rsidRDefault="00C67065" w:rsidP="00C67065">
      <w:pPr>
        <w:pStyle w:val="Listenabsatz"/>
        <w:widowControl/>
        <w:autoSpaceDE/>
        <w:autoSpaceDN/>
        <w:adjustRightInd/>
        <w:ind w:left="720" w:firstLine="0"/>
        <w:contextualSpacing/>
        <w:rPr>
          <w:rFonts w:ascii="Calibri" w:hAnsi="Calibri"/>
          <w:b/>
          <w:sz w:val="28"/>
          <w:szCs w:val="28"/>
        </w:rPr>
      </w:pPr>
    </w:p>
    <w:p w14:paraId="5F4036C4" w14:textId="77777777" w:rsidR="00A7074C" w:rsidRDefault="00A7074C" w:rsidP="00A7074C">
      <w:pPr>
        <w:pStyle w:val="Listenabsatz"/>
        <w:widowControl/>
        <w:numPr>
          <w:ilvl w:val="0"/>
          <w:numId w:val="3"/>
        </w:numPr>
        <w:autoSpaceDE/>
        <w:autoSpaceDN/>
        <w:adjustRightInd/>
        <w:contextualSpacing/>
        <w:rPr>
          <w:rFonts w:ascii="Calibri" w:hAnsi="Calibri"/>
          <w:b/>
          <w:sz w:val="36"/>
          <w:szCs w:val="36"/>
        </w:rPr>
      </w:pPr>
      <w:r w:rsidRPr="00A86552">
        <w:rPr>
          <w:rFonts w:ascii="Calibri" w:hAnsi="Calibri"/>
          <w:b/>
          <w:sz w:val="36"/>
          <w:szCs w:val="36"/>
        </w:rPr>
        <w:t xml:space="preserve">Übung </w:t>
      </w:r>
      <w:r>
        <w:rPr>
          <w:rFonts w:ascii="Calibri" w:hAnsi="Calibri"/>
          <w:b/>
          <w:sz w:val="36"/>
          <w:szCs w:val="36"/>
        </w:rPr>
        <w:t xml:space="preserve">Komplette Feuerüberwachung </w:t>
      </w:r>
    </w:p>
    <w:p w14:paraId="3D81D565" w14:textId="11C518B8" w:rsidR="00A7074C" w:rsidRDefault="00A7074C" w:rsidP="00A7074C">
      <w:pPr>
        <w:pStyle w:val="Listenabsatz"/>
        <w:widowControl/>
        <w:autoSpaceDE/>
        <w:autoSpaceDN/>
        <w:adjustRightInd/>
        <w:ind w:left="720" w:firstLine="0"/>
        <w:contextualSpacing/>
        <w:rPr>
          <w:rFonts w:ascii="Calibri" w:hAnsi="Calibri"/>
          <w:b/>
          <w:sz w:val="36"/>
          <w:szCs w:val="36"/>
        </w:rPr>
      </w:pPr>
      <w:r w:rsidRPr="0084722C">
        <w:rPr>
          <w:noProof/>
        </w:rPr>
        <w:t xml:space="preserve"> </w:t>
      </w:r>
      <w:r w:rsidR="00314968" w:rsidRPr="00BB582F">
        <w:rPr>
          <w:noProof/>
        </w:rPr>
        <w:drawing>
          <wp:inline distT="0" distB="0" distL="0" distR="0" wp14:anchorId="2090EEFE" wp14:editId="7B80A84A">
            <wp:extent cx="5276850" cy="508000"/>
            <wp:effectExtent l="0" t="0" r="0" b="0"/>
            <wp:docPr id="2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45584" w14:textId="77777777" w:rsidR="00A7074C" w:rsidRPr="00EE7D46" w:rsidRDefault="00A7074C" w:rsidP="00A7074C">
      <w:pPr>
        <w:pStyle w:val="Listenabsatz"/>
        <w:widowControl/>
        <w:autoSpaceDE/>
        <w:autoSpaceDN/>
        <w:adjustRightInd/>
        <w:ind w:left="720" w:firstLine="0"/>
        <w:contextualSpacing/>
        <w:rPr>
          <w:rFonts w:ascii="Calibri" w:hAnsi="Calibri"/>
          <w:bCs/>
          <w:noProof/>
          <w:sz w:val="28"/>
          <w:szCs w:val="28"/>
        </w:rPr>
      </w:pPr>
      <w:r w:rsidRPr="00A86552">
        <w:rPr>
          <w:rFonts w:ascii="Calibri" w:hAnsi="Calibri"/>
          <w:bCs/>
          <w:noProof/>
          <w:sz w:val="28"/>
          <w:szCs w:val="28"/>
        </w:rPr>
        <w:t>Versuchsaufbau</w:t>
      </w:r>
      <w:r>
        <w:rPr>
          <w:rFonts w:ascii="Calibri" w:hAnsi="Calibri"/>
          <w:bCs/>
          <w:noProof/>
          <w:sz w:val="28"/>
          <w:szCs w:val="28"/>
        </w:rPr>
        <w:t>:</w:t>
      </w:r>
    </w:p>
    <w:p w14:paraId="2AB169EB" w14:textId="77777777" w:rsidR="00A7074C" w:rsidRDefault="00A7074C" w:rsidP="00A7074C">
      <w:pPr>
        <w:pStyle w:val="Listenabsatz"/>
        <w:widowControl/>
        <w:autoSpaceDE/>
        <w:autoSpaceDN/>
        <w:adjustRightInd/>
        <w:ind w:left="0" w:firstLine="0"/>
        <w:contextualSpacing/>
        <w:rPr>
          <w:rFonts w:ascii="Calibri" w:hAnsi="Calibri"/>
          <w:b/>
          <w:noProof/>
          <w:sz w:val="28"/>
          <w:szCs w:val="28"/>
        </w:rPr>
      </w:pPr>
      <w:r>
        <w:rPr>
          <w:rFonts w:ascii="Calibri" w:hAnsi="Calibri"/>
          <w:b/>
          <w:noProof/>
          <w:sz w:val="28"/>
          <w:szCs w:val="28"/>
        </w:rPr>
        <w:t>Zeichne den Versuchsaufbau!</w:t>
      </w:r>
    </w:p>
    <w:p w14:paraId="7339225A" w14:textId="1B5F4797" w:rsidR="00A7074C" w:rsidRPr="0031252D" w:rsidRDefault="00314968" w:rsidP="00A7074C">
      <w:pPr>
        <w:pStyle w:val="Listenabsatz"/>
        <w:widowControl/>
        <w:autoSpaceDE/>
        <w:autoSpaceDN/>
        <w:adjustRightInd/>
        <w:ind w:left="0" w:firstLine="0"/>
        <w:contextualSpacing/>
        <w:rPr>
          <w:rFonts w:ascii="Calibri" w:hAnsi="Calibri"/>
          <w:b/>
          <w:sz w:val="28"/>
          <w:szCs w:val="28"/>
        </w:rPr>
      </w:pPr>
      <w:r w:rsidRPr="00A7074C">
        <w:rPr>
          <w:rFonts w:ascii="Calibri" w:hAnsi="Calibri"/>
          <w:b/>
          <w:noProof/>
          <w:sz w:val="28"/>
          <w:szCs w:val="28"/>
        </w:rPr>
        <w:lastRenderedPageBreak/>
        <w:drawing>
          <wp:inline distT="0" distB="0" distL="0" distR="0" wp14:anchorId="732D4FDA" wp14:editId="34B4E91A">
            <wp:extent cx="4756150" cy="8394700"/>
            <wp:effectExtent l="0" t="0" r="0" b="0"/>
            <wp:docPr id="2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839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7C98F" w14:textId="77777777" w:rsidR="00A7074C" w:rsidRDefault="00A7074C" w:rsidP="00A7074C">
      <w:pPr>
        <w:pStyle w:val="Listenabsatz"/>
        <w:widowControl/>
        <w:autoSpaceDE/>
        <w:autoSpaceDN/>
        <w:adjustRightInd/>
        <w:ind w:left="720" w:firstLine="0"/>
        <w:contextualSpacing/>
        <w:rPr>
          <w:rFonts w:ascii="Calibri" w:hAnsi="Calibri"/>
          <w:b/>
          <w:sz w:val="28"/>
          <w:szCs w:val="28"/>
        </w:rPr>
      </w:pPr>
    </w:p>
    <w:p w14:paraId="642C5E52" w14:textId="77777777" w:rsidR="00A7074C" w:rsidRDefault="00A7074C" w:rsidP="00A7074C">
      <w:pPr>
        <w:pStyle w:val="Listenabsatz"/>
        <w:widowControl/>
        <w:autoSpaceDE/>
        <w:autoSpaceDN/>
        <w:adjustRightInd/>
        <w:ind w:left="720" w:firstLine="0"/>
        <w:contextualSpacing/>
        <w:rPr>
          <w:rFonts w:ascii="Calibri" w:hAnsi="Calibri"/>
          <w:b/>
          <w:sz w:val="28"/>
          <w:szCs w:val="28"/>
        </w:rPr>
      </w:pPr>
    </w:p>
    <w:p w14:paraId="152B54DF" w14:textId="77777777" w:rsidR="00BD66E7" w:rsidRDefault="00BD66E7" w:rsidP="00BD66E7">
      <w:pPr>
        <w:pStyle w:val="Listenabsatz"/>
        <w:widowControl/>
        <w:autoSpaceDE/>
        <w:autoSpaceDN/>
        <w:adjustRightInd/>
        <w:contextualSpacing/>
        <w:rPr>
          <w:rFonts w:ascii="Calibri" w:hAnsi="Calibri" w:cs="Calibri"/>
          <w:i/>
          <w:noProof/>
          <w:sz w:val="26"/>
          <w:szCs w:val="26"/>
        </w:rPr>
      </w:pPr>
      <w:r>
        <w:rPr>
          <w:rFonts w:ascii="Calibri" w:hAnsi="Calibri" w:cs="Calibri"/>
          <w:i/>
          <w:noProof/>
          <w:sz w:val="26"/>
          <w:szCs w:val="26"/>
        </w:rPr>
        <w:t>Was mußt du machen um den Alarm rückzusetzen</w:t>
      </w:r>
    </w:p>
    <w:p w14:paraId="3A63A3C3" w14:textId="77777777" w:rsidR="00BD66E7" w:rsidRPr="009419D6" w:rsidRDefault="00BD66E7" w:rsidP="00BD66E7">
      <w:pPr>
        <w:pStyle w:val="Listenabsatz"/>
        <w:widowControl/>
        <w:autoSpaceDE/>
        <w:autoSpaceDN/>
        <w:adjustRightInd/>
        <w:contextualSpacing/>
        <w:rPr>
          <w:rFonts w:ascii="Calibri" w:hAnsi="Calibri" w:cs="Calibri"/>
          <w:iCs/>
          <w:noProof/>
          <w:color w:val="70AD47"/>
          <w:sz w:val="26"/>
          <w:szCs w:val="26"/>
        </w:rPr>
      </w:pPr>
      <w:r>
        <w:rPr>
          <w:rFonts w:ascii="Calibri" w:hAnsi="Calibri" w:cs="Calibri"/>
          <w:iCs/>
          <w:noProof/>
          <w:color w:val="70AD47"/>
          <w:sz w:val="26"/>
          <w:szCs w:val="26"/>
        </w:rPr>
        <w:t>Schalter auf Off, Brand löschen (Fehler beheben), Reset drücken, Key Depot schließen, Schalter auf On</w:t>
      </w:r>
    </w:p>
    <w:p w14:paraId="1B8E44E3" w14:textId="77777777" w:rsidR="00A7074C" w:rsidRPr="0031252D" w:rsidRDefault="00A7074C" w:rsidP="00A7074C">
      <w:pPr>
        <w:pStyle w:val="Listenabsatz"/>
        <w:widowControl/>
        <w:autoSpaceDE/>
        <w:autoSpaceDN/>
        <w:adjustRightInd/>
        <w:ind w:left="720" w:firstLine="0"/>
        <w:contextualSpacing/>
        <w:rPr>
          <w:rFonts w:ascii="Calibri" w:hAnsi="Calibri"/>
          <w:b/>
          <w:sz w:val="28"/>
          <w:szCs w:val="28"/>
        </w:rPr>
      </w:pPr>
    </w:p>
    <w:p w14:paraId="3BF57229" w14:textId="77777777" w:rsidR="00A7074C" w:rsidRPr="0031252D" w:rsidRDefault="00A7074C" w:rsidP="00A7074C">
      <w:pPr>
        <w:pStyle w:val="Listenabsatz"/>
        <w:widowControl/>
        <w:autoSpaceDE/>
        <w:autoSpaceDN/>
        <w:adjustRightInd/>
        <w:ind w:left="720" w:firstLine="0"/>
        <w:contextualSpacing/>
        <w:rPr>
          <w:rFonts w:ascii="Calibri" w:hAnsi="Calibri"/>
          <w:b/>
          <w:sz w:val="28"/>
          <w:szCs w:val="28"/>
        </w:rPr>
      </w:pPr>
    </w:p>
    <w:p w14:paraId="5229637D" w14:textId="77777777" w:rsidR="00A7074C" w:rsidRDefault="00A7074C" w:rsidP="00A7074C">
      <w:pPr>
        <w:pStyle w:val="Listenabsatz"/>
        <w:widowControl/>
        <w:autoSpaceDE/>
        <w:autoSpaceDN/>
        <w:adjustRightInd/>
        <w:ind w:left="720" w:firstLine="0"/>
        <w:contextualSpacing/>
        <w:rPr>
          <w:rFonts w:ascii="Calibri" w:hAnsi="Calibri"/>
          <w:b/>
          <w:sz w:val="28"/>
          <w:szCs w:val="28"/>
        </w:rPr>
      </w:pPr>
    </w:p>
    <w:p w14:paraId="18DA8F06" w14:textId="77777777" w:rsidR="00A7074C" w:rsidRDefault="00A7074C" w:rsidP="00A7074C">
      <w:pPr>
        <w:pStyle w:val="Listenabsatz"/>
        <w:widowControl/>
        <w:autoSpaceDE/>
        <w:autoSpaceDN/>
        <w:adjustRightInd/>
        <w:ind w:left="720" w:firstLine="0"/>
        <w:contextualSpacing/>
        <w:rPr>
          <w:rFonts w:ascii="Calibri" w:hAnsi="Calibri"/>
          <w:b/>
          <w:sz w:val="28"/>
          <w:szCs w:val="28"/>
        </w:rPr>
      </w:pPr>
    </w:p>
    <w:p w14:paraId="13ADA024" w14:textId="77777777" w:rsidR="00A7074C" w:rsidRPr="0031252D" w:rsidRDefault="00A7074C" w:rsidP="00A7074C">
      <w:pPr>
        <w:pStyle w:val="Listenabsatz"/>
        <w:widowControl/>
        <w:autoSpaceDE/>
        <w:autoSpaceDN/>
        <w:adjustRightInd/>
        <w:ind w:left="720" w:firstLine="0"/>
        <w:contextualSpacing/>
        <w:rPr>
          <w:rFonts w:ascii="Calibri" w:hAnsi="Calibri"/>
          <w:b/>
          <w:sz w:val="28"/>
          <w:szCs w:val="28"/>
        </w:rPr>
      </w:pPr>
    </w:p>
    <w:p w14:paraId="06E53915" w14:textId="77777777" w:rsidR="00A7074C" w:rsidRPr="0031252D" w:rsidRDefault="00A7074C" w:rsidP="00A7074C">
      <w:pPr>
        <w:pStyle w:val="Listenabsatz"/>
        <w:widowControl/>
        <w:autoSpaceDE/>
        <w:autoSpaceDN/>
        <w:adjustRightInd/>
        <w:ind w:left="720" w:firstLine="0"/>
        <w:contextualSpacing/>
        <w:rPr>
          <w:rFonts w:ascii="Calibri" w:hAnsi="Calibri"/>
          <w:b/>
          <w:sz w:val="28"/>
          <w:szCs w:val="28"/>
        </w:rPr>
      </w:pPr>
    </w:p>
    <w:p w14:paraId="22CB905B" w14:textId="77777777" w:rsidR="00C67065" w:rsidRDefault="00C67065" w:rsidP="00C67065">
      <w:pPr>
        <w:pStyle w:val="Listenabsatz"/>
        <w:widowControl/>
        <w:autoSpaceDE/>
        <w:autoSpaceDN/>
        <w:adjustRightInd/>
        <w:ind w:left="720" w:firstLine="0"/>
        <w:contextualSpacing/>
        <w:rPr>
          <w:rFonts w:ascii="Calibri" w:hAnsi="Calibri"/>
          <w:b/>
          <w:sz w:val="28"/>
          <w:szCs w:val="28"/>
        </w:rPr>
      </w:pPr>
    </w:p>
    <w:p w14:paraId="766DAF99" w14:textId="77777777" w:rsidR="00C67065" w:rsidRDefault="00C67065" w:rsidP="00C67065">
      <w:pPr>
        <w:pStyle w:val="Listenabsatz"/>
        <w:widowControl/>
        <w:autoSpaceDE/>
        <w:autoSpaceDN/>
        <w:adjustRightInd/>
        <w:ind w:left="720" w:firstLine="0"/>
        <w:contextualSpacing/>
        <w:rPr>
          <w:rFonts w:ascii="Calibri" w:hAnsi="Calibri"/>
          <w:b/>
          <w:sz w:val="28"/>
          <w:szCs w:val="28"/>
        </w:rPr>
      </w:pPr>
    </w:p>
    <w:p w14:paraId="68F677CA" w14:textId="77777777" w:rsidR="00C67065" w:rsidRPr="0031252D" w:rsidRDefault="00C67065" w:rsidP="00C67065">
      <w:pPr>
        <w:pStyle w:val="Listenabsatz"/>
        <w:widowControl/>
        <w:autoSpaceDE/>
        <w:autoSpaceDN/>
        <w:adjustRightInd/>
        <w:ind w:left="720" w:firstLine="0"/>
        <w:contextualSpacing/>
        <w:rPr>
          <w:rFonts w:ascii="Calibri" w:hAnsi="Calibri"/>
          <w:b/>
          <w:sz w:val="28"/>
          <w:szCs w:val="28"/>
        </w:rPr>
      </w:pPr>
    </w:p>
    <w:p w14:paraId="525E8049" w14:textId="77777777" w:rsidR="00C67065" w:rsidRPr="0031252D" w:rsidRDefault="00C67065" w:rsidP="00C67065">
      <w:pPr>
        <w:pStyle w:val="Listenabsatz"/>
        <w:widowControl/>
        <w:autoSpaceDE/>
        <w:autoSpaceDN/>
        <w:adjustRightInd/>
        <w:ind w:left="720" w:firstLine="0"/>
        <w:contextualSpacing/>
        <w:rPr>
          <w:rFonts w:ascii="Calibri" w:hAnsi="Calibri"/>
          <w:b/>
          <w:sz w:val="28"/>
          <w:szCs w:val="28"/>
        </w:rPr>
      </w:pPr>
    </w:p>
    <w:p w14:paraId="0E6C4CAF" w14:textId="77777777" w:rsidR="001213CC" w:rsidRDefault="001213CC" w:rsidP="001213CC">
      <w:pPr>
        <w:pStyle w:val="Listenabsatz"/>
        <w:widowControl/>
        <w:autoSpaceDE/>
        <w:autoSpaceDN/>
        <w:adjustRightInd/>
        <w:ind w:left="720" w:firstLine="0"/>
        <w:contextualSpacing/>
        <w:rPr>
          <w:rFonts w:ascii="Calibri" w:hAnsi="Calibri"/>
          <w:b/>
          <w:sz w:val="28"/>
          <w:szCs w:val="28"/>
        </w:rPr>
      </w:pPr>
    </w:p>
    <w:p w14:paraId="6BC69915" w14:textId="77777777" w:rsidR="001213CC" w:rsidRDefault="001213CC" w:rsidP="001213CC">
      <w:pPr>
        <w:pStyle w:val="Listenabsatz"/>
        <w:widowControl/>
        <w:autoSpaceDE/>
        <w:autoSpaceDN/>
        <w:adjustRightInd/>
        <w:ind w:left="720" w:firstLine="0"/>
        <w:contextualSpacing/>
        <w:rPr>
          <w:rFonts w:ascii="Calibri" w:hAnsi="Calibri"/>
          <w:b/>
          <w:sz w:val="28"/>
          <w:szCs w:val="28"/>
        </w:rPr>
      </w:pPr>
    </w:p>
    <w:p w14:paraId="3CEBADB8" w14:textId="77777777" w:rsidR="001213CC" w:rsidRPr="0031252D" w:rsidRDefault="001213CC" w:rsidP="001213CC">
      <w:pPr>
        <w:pStyle w:val="Listenabsatz"/>
        <w:widowControl/>
        <w:autoSpaceDE/>
        <w:autoSpaceDN/>
        <w:adjustRightInd/>
        <w:ind w:left="720" w:firstLine="0"/>
        <w:contextualSpacing/>
        <w:rPr>
          <w:rFonts w:ascii="Calibri" w:hAnsi="Calibri"/>
          <w:b/>
          <w:sz w:val="28"/>
          <w:szCs w:val="28"/>
        </w:rPr>
      </w:pPr>
    </w:p>
    <w:p w14:paraId="387445AF" w14:textId="77777777" w:rsidR="001213CC" w:rsidRPr="0031252D" w:rsidRDefault="001213CC" w:rsidP="00A86552">
      <w:pPr>
        <w:pStyle w:val="Listenabsatz"/>
        <w:widowControl/>
        <w:autoSpaceDE/>
        <w:autoSpaceDN/>
        <w:adjustRightInd/>
        <w:ind w:left="720" w:firstLine="0"/>
        <w:contextualSpacing/>
        <w:rPr>
          <w:rFonts w:ascii="Calibri" w:hAnsi="Calibri"/>
          <w:b/>
          <w:sz w:val="28"/>
          <w:szCs w:val="28"/>
        </w:rPr>
      </w:pPr>
    </w:p>
    <w:sectPr w:rsidR="001213CC" w:rsidRPr="0031252D" w:rsidSect="0073401C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6840" w:h="11907" w:orient="landscape" w:code="9"/>
      <w:pgMar w:top="1247" w:right="1701" w:bottom="1247" w:left="567" w:header="567" w:footer="397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B8BCB5" w14:textId="77777777" w:rsidR="009C5554" w:rsidRDefault="009C5554">
      <w:r>
        <w:separator/>
      </w:r>
    </w:p>
  </w:endnote>
  <w:endnote w:type="continuationSeparator" w:id="0">
    <w:p w14:paraId="164F19BE" w14:textId="77777777" w:rsidR="009C5554" w:rsidRDefault="009C55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0652DC" w14:textId="77777777" w:rsidR="00BD58A1" w:rsidRDefault="00BD58A1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638D5B" w14:textId="77777777" w:rsidR="00D8216C" w:rsidRDefault="00D8216C" w:rsidP="00D8216C">
    <w:pPr>
      <w:pStyle w:val="Kopfzeile"/>
    </w:pPr>
    <w:r>
      <w:t>Notenschlüssel: Note 1 (30-27 Punkte), Note 2 (26-24 P.), Note 3 (23-19,5 P.) Note 4 (19-15 P.)</w:t>
    </w:r>
  </w:p>
  <w:p w14:paraId="1932B1B4" w14:textId="77777777" w:rsidR="00F161E1" w:rsidRDefault="00D8216C" w:rsidP="00D8216C">
    <w:pPr>
      <w:pStyle w:val="Kopfzeile"/>
    </w:pPr>
    <w:r>
      <w:t xml:space="preserve">Thema: </w:t>
    </w:r>
    <w:fldSimple w:instr=" FILENAME \* MERGEFORMAT ">
      <w:r w:rsidR="00BD58A1">
        <w:rPr>
          <w:noProof/>
        </w:rPr>
        <w:t>Brandmeldeanlage_lösung.doc</w:t>
      </w:r>
    </w:fldSimple>
  </w:p>
  <w:p w14:paraId="48D81178" w14:textId="77777777" w:rsidR="00D8216C" w:rsidRDefault="00D8216C" w:rsidP="00D8216C">
    <w:pPr>
      <w:pStyle w:val="Kopfzeile"/>
    </w:pPr>
    <w:r>
      <w:t>Lehrer: Stefan Fritsch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594599" w14:textId="77777777" w:rsidR="00FA7A89" w:rsidRDefault="00FA7A89" w:rsidP="00FA7A89">
    <w:pPr>
      <w:pStyle w:val="Kopfzeile"/>
    </w:pPr>
    <w:r>
      <w:t>N</w:t>
    </w:r>
    <w:r w:rsidR="00ED0DBF">
      <w:t>otenschlüssel: Note 1 (</w:t>
    </w:r>
    <w:r w:rsidR="004B4DEA">
      <w:t>30</w:t>
    </w:r>
    <w:r w:rsidR="00ED0DBF">
      <w:t>-</w:t>
    </w:r>
    <w:r w:rsidR="0012215E">
      <w:t>27</w:t>
    </w:r>
    <w:r w:rsidR="00ED0DBF">
      <w:t xml:space="preserve"> Punkte), Note 2 (2</w:t>
    </w:r>
    <w:r w:rsidR="0012215E">
      <w:t>6</w:t>
    </w:r>
    <w:r w:rsidR="00ED0DBF">
      <w:t>-</w:t>
    </w:r>
    <w:r w:rsidR="008B1564">
      <w:t>2</w:t>
    </w:r>
    <w:r w:rsidR="004B4DEA">
      <w:t>4</w:t>
    </w:r>
    <w:r w:rsidR="00ED0DBF">
      <w:t xml:space="preserve"> P.), Note 3 (2</w:t>
    </w:r>
    <w:r w:rsidR="004B4DEA">
      <w:t>3</w:t>
    </w:r>
    <w:r w:rsidR="00ED0DBF">
      <w:t>-</w:t>
    </w:r>
    <w:r w:rsidR="008B1564">
      <w:t>19</w:t>
    </w:r>
    <w:r w:rsidR="004B4DEA">
      <w:t>,5</w:t>
    </w:r>
    <w:r w:rsidR="00ED0DBF">
      <w:t xml:space="preserve"> P.) Note 4 (</w:t>
    </w:r>
    <w:r w:rsidR="008B1564">
      <w:t>1</w:t>
    </w:r>
    <w:r w:rsidR="004B4DEA">
      <w:t>9</w:t>
    </w:r>
    <w:r w:rsidR="00ED0DBF">
      <w:t>-</w:t>
    </w:r>
    <w:r w:rsidR="008B1564">
      <w:t>1</w:t>
    </w:r>
    <w:r w:rsidR="004B4DEA">
      <w:t>5</w:t>
    </w:r>
    <w:r w:rsidR="00ED0DBF">
      <w:t xml:space="preserve"> P.</w:t>
    </w:r>
    <w:r>
      <w:t>)</w:t>
    </w:r>
  </w:p>
  <w:p w14:paraId="39CFD2BA" w14:textId="77777777" w:rsidR="002B41C3" w:rsidRDefault="002B41C3" w:rsidP="002B41C3">
    <w:pPr>
      <w:pStyle w:val="Kopfzeile"/>
    </w:pPr>
    <w:r>
      <w:t xml:space="preserve">Thema: </w:t>
    </w:r>
    <w:fldSimple w:instr=" FILENAME \* MERGEFORMAT ">
      <w:r w:rsidR="009F71AA">
        <w:rPr>
          <w:noProof/>
        </w:rPr>
        <w:t>Brandmeldeanlage_lösung.doc</w:t>
      </w:r>
    </w:fldSimple>
  </w:p>
  <w:p w14:paraId="74D402BB" w14:textId="77777777" w:rsidR="002B41C3" w:rsidRDefault="004B4DEA" w:rsidP="002B41C3">
    <w:pPr>
      <w:pStyle w:val="Kopfzeile"/>
    </w:pPr>
    <w:r>
      <w:t>Lehrer: Stefan Fritsch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2FFD8B" w14:textId="77777777" w:rsidR="009C5554" w:rsidRDefault="009C5554">
      <w:r>
        <w:separator/>
      </w:r>
    </w:p>
  </w:footnote>
  <w:footnote w:type="continuationSeparator" w:id="0">
    <w:p w14:paraId="1FF92961" w14:textId="77777777" w:rsidR="009C5554" w:rsidRDefault="009C55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A8B4EC" w14:textId="77777777" w:rsidR="00BD58A1" w:rsidRDefault="00BD58A1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DB5B11" w14:textId="4228DC51" w:rsidR="002B41C3" w:rsidRDefault="00314968" w:rsidP="002B41C3">
    <w:pPr>
      <w:pStyle w:val="Kopfzeile"/>
    </w:pPr>
    <w:r>
      <w:rPr>
        <w:noProof/>
        <w:lang w:val="de-AT" w:eastAsia="de-AT"/>
      </w:rPr>
      <w:drawing>
        <wp:anchor distT="0" distB="0" distL="114300" distR="114300" simplePos="0" relativeHeight="251658240" behindDoc="1" locked="0" layoutInCell="1" allowOverlap="1" wp14:anchorId="5EDA62B2" wp14:editId="696E2907">
          <wp:simplePos x="0" y="0"/>
          <wp:positionH relativeFrom="column">
            <wp:posOffset>-193675</wp:posOffset>
          </wp:positionH>
          <wp:positionV relativeFrom="paragraph">
            <wp:posOffset>128270</wp:posOffset>
          </wp:positionV>
          <wp:extent cx="2425700" cy="482600"/>
          <wp:effectExtent l="0" t="0" r="0" b="0"/>
          <wp:wrapTight wrapText="bothSides">
            <wp:wrapPolygon edited="0">
              <wp:start x="0" y="0"/>
              <wp:lineTo x="0" y="20463"/>
              <wp:lineTo x="21374" y="20463"/>
              <wp:lineTo x="21374" y="0"/>
              <wp:lineTo x="0" y="0"/>
            </wp:wrapPolygon>
          </wp:wrapTight>
          <wp:docPr id="2" name="Bild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25700" cy="482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B41A0FF" w14:textId="77777777" w:rsidR="002B41C3" w:rsidRDefault="002B41C3" w:rsidP="002B41C3">
    <w:pPr>
      <w:pStyle w:val="Kopfzeile"/>
      <w:ind w:firstLine="3540"/>
      <w:jc w:val="center"/>
    </w:pPr>
  </w:p>
  <w:p w14:paraId="1FCA405D" w14:textId="77777777" w:rsidR="006418B8" w:rsidRDefault="006418B8" w:rsidP="006418B8">
    <w:pPr>
      <w:pStyle w:val="Kopfzeile"/>
      <w:jc w:val="right"/>
    </w:pPr>
    <w:r>
      <w:t>Arbeitsauftrag ETL</w:t>
    </w:r>
  </w:p>
  <w:p w14:paraId="2D13EEA7" w14:textId="77777777" w:rsidR="000D7AB4" w:rsidRDefault="00823DF4" w:rsidP="00257C27">
    <w:pPr>
      <w:pStyle w:val="Kopfzeile"/>
      <w:jc w:val="right"/>
    </w:pPr>
    <w:r>
      <w:t>2</w:t>
    </w:r>
    <w:r w:rsidR="00257C27">
      <w:t>. Klasse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26EDBC" w14:textId="108C6CD5" w:rsidR="002B41C3" w:rsidRDefault="00314968" w:rsidP="002B41C3">
    <w:pPr>
      <w:pStyle w:val="Kopfzeile"/>
    </w:pPr>
    <w:r>
      <w:rPr>
        <w:noProof/>
        <w:lang w:val="de-AT" w:eastAsia="de-AT"/>
      </w:rPr>
      <w:drawing>
        <wp:anchor distT="0" distB="0" distL="114300" distR="114300" simplePos="0" relativeHeight="251657216" behindDoc="1" locked="0" layoutInCell="1" allowOverlap="1" wp14:anchorId="7B092DFD" wp14:editId="35A831D4">
          <wp:simplePos x="0" y="0"/>
          <wp:positionH relativeFrom="column">
            <wp:posOffset>18415</wp:posOffset>
          </wp:positionH>
          <wp:positionV relativeFrom="paragraph">
            <wp:posOffset>124460</wp:posOffset>
          </wp:positionV>
          <wp:extent cx="2425700" cy="482600"/>
          <wp:effectExtent l="0" t="0" r="0" b="0"/>
          <wp:wrapTight wrapText="bothSides">
            <wp:wrapPolygon edited="0">
              <wp:start x="0" y="0"/>
              <wp:lineTo x="0" y="20463"/>
              <wp:lineTo x="21374" y="20463"/>
              <wp:lineTo x="21374" y="0"/>
              <wp:lineTo x="0" y="0"/>
            </wp:wrapPolygon>
          </wp:wrapTight>
          <wp:docPr id="1" name="Bild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25700" cy="482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67B3CCE" w14:textId="77777777" w:rsidR="002B41C3" w:rsidRDefault="002B41C3" w:rsidP="002B41C3">
    <w:pPr>
      <w:pStyle w:val="Kopfzeile"/>
      <w:jc w:val="right"/>
    </w:pPr>
  </w:p>
  <w:p w14:paraId="20D8A040" w14:textId="77777777" w:rsidR="00F8374C" w:rsidRDefault="006418B8" w:rsidP="002B41C3">
    <w:pPr>
      <w:pStyle w:val="Kopfzeile"/>
      <w:jc w:val="right"/>
    </w:pPr>
    <w:r>
      <w:t>Arbeitsauftrag</w:t>
    </w:r>
    <w:r w:rsidR="006705DD">
      <w:t xml:space="preserve"> ETL</w:t>
    </w:r>
  </w:p>
  <w:p w14:paraId="318882EE" w14:textId="77777777" w:rsidR="000D7AB4" w:rsidRDefault="00574399" w:rsidP="002B41C3">
    <w:pPr>
      <w:pStyle w:val="Kopfzeile"/>
      <w:jc w:val="right"/>
    </w:pPr>
    <w:r>
      <w:t>2</w:t>
    </w:r>
    <w:r w:rsidR="00333CD0">
      <w:t>. Klasse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37F05C28"/>
    <w:lvl w:ilvl="0">
      <w:start w:val="1"/>
      <w:numFmt w:val="bullet"/>
      <w:pStyle w:val="Aufzhlungszeichen2"/>
      <w:lvlText w:val="–"/>
      <w:lvlJc w:val="left"/>
      <w:pPr>
        <w:tabs>
          <w:tab w:val="num" w:pos="717"/>
        </w:tabs>
        <w:ind w:left="717" w:hanging="36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0D192C78"/>
    <w:multiLevelType w:val="hybridMultilevel"/>
    <w:tmpl w:val="850EF8A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9B4DAD"/>
    <w:multiLevelType w:val="hybridMultilevel"/>
    <w:tmpl w:val="A8565DD8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14363E"/>
    <w:multiLevelType w:val="hybridMultilevel"/>
    <w:tmpl w:val="289EB68A"/>
    <w:lvl w:ilvl="0" w:tplc="0C070019">
      <w:start w:val="1"/>
      <w:numFmt w:val="lowerLetter"/>
      <w:lvlText w:val="%1."/>
      <w:lvlJc w:val="left"/>
      <w:pPr>
        <w:ind w:left="1440" w:hanging="360"/>
      </w:pPr>
    </w:lvl>
    <w:lvl w:ilvl="1" w:tplc="0C070019" w:tentative="1">
      <w:start w:val="1"/>
      <w:numFmt w:val="lowerLetter"/>
      <w:lvlText w:val="%2."/>
      <w:lvlJc w:val="left"/>
      <w:pPr>
        <w:ind w:left="2160" w:hanging="360"/>
      </w:pPr>
    </w:lvl>
    <w:lvl w:ilvl="2" w:tplc="0C07001B" w:tentative="1">
      <w:start w:val="1"/>
      <w:numFmt w:val="lowerRoman"/>
      <w:lvlText w:val="%3."/>
      <w:lvlJc w:val="right"/>
      <w:pPr>
        <w:ind w:left="2880" w:hanging="180"/>
      </w:pPr>
    </w:lvl>
    <w:lvl w:ilvl="3" w:tplc="0C07000F" w:tentative="1">
      <w:start w:val="1"/>
      <w:numFmt w:val="decimal"/>
      <w:lvlText w:val="%4."/>
      <w:lvlJc w:val="left"/>
      <w:pPr>
        <w:ind w:left="3600" w:hanging="360"/>
      </w:pPr>
    </w:lvl>
    <w:lvl w:ilvl="4" w:tplc="0C070019" w:tentative="1">
      <w:start w:val="1"/>
      <w:numFmt w:val="lowerLetter"/>
      <w:lvlText w:val="%5."/>
      <w:lvlJc w:val="left"/>
      <w:pPr>
        <w:ind w:left="4320" w:hanging="360"/>
      </w:pPr>
    </w:lvl>
    <w:lvl w:ilvl="5" w:tplc="0C07001B" w:tentative="1">
      <w:start w:val="1"/>
      <w:numFmt w:val="lowerRoman"/>
      <w:lvlText w:val="%6."/>
      <w:lvlJc w:val="right"/>
      <w:pPr>
        <w:ind w:left="5040" w:hanging="180"/>
      </w:pPr>
    </w:lvl>
    <w:lvl w:ilvl="6" w:tplc="0C07000F" w:tentative="1">
      <w:start w:val="1"/>
      <w:numFmt w:val="decimal"/>
      <w:lvlText w:val="%7."/>
      <w:lvlJc w:val="left"/>
      <w:pPr>
        <w:ind w:left="5760" w:hanging="360"/>
      </w:pPr>
    </w:lvl>
    <w:lvl w:ilvl="7" w:tplc="0C070019" w:tentative="1">
      <w:start w:val="1"/>
      <w:numFmt w:val="lowerLetter"/>
      <w:lvlText w:val="%8."/>
      <w:lvlJc w:val="left"/>
      <w:pPr>
        <w:ind w:left="6480" w:hanging="360"/>
      </w:pPr>
    </w:lvl>
    <w:lvl w:ilvl="8" w:tplc="0C07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2"/>
  </w:num>
  <w:num w:numId="4">
    <w:abstractNumId w:val="3"/>
  </w:num>
  <w:num w:numId="5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SystemFont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731"/>
    <w:rsid w:val="00007019"/>
    <w:rsid w:val="0001221C"/>
    <w:rsid w:val="00017731"/>
    <w:rsid w:val="000204BD"/>
    <w:rsid w:val="0002584F"/>
    <w:rsid w:val="00041D08"/>
    <w:rsid w:val="00047B3F"/>
    <w:rsid w:val="000510EC"/>
    <w:rsid w:val="00066630"/>
    <w:rsid w:val="000868DE"/>
    <w:rsid w:val="00091BC9"/>
    <w:rsid w:val="000969B6"/>
    <w:rsid w:val="000B0340"/>
    <w:rsid w:val="000C7BB9"/>
    <w:rsid w:val="000D092A"/>
    <w:rsid w:val="000D7AB4"/>
    <w:rsid w:val="000F5B69"/>
    <w:rsid w:val="00105ECD"/>
    <w:rsid w:val="001213CC"/>
    <w:rsid w:val="0012215E"/>
    <w:rsid w:val="00126D22"/>
    <w:rsid w:val="00131E45"/>
    <w:rsid w:val="0013515E"/>
    <w:rsid w:val="0014521C"/>
    <w:rsid w:val="001512B4"/>
    <w:rsid w:val="00153336"/>
    <w:rsid w:val="00170DEB"/>
    <w:rsid w:val="001726CF"/>
    <w:rsid w:val="001935BB"/>
    <w:rsid w:val="0019467D"/>
    <w:rsid w:val="001A6358"/>
    <w:rsid w:val="001B124E"/>
    <w:rsid w:val="001C0EAF"/>
    <w:rsid w:val="001C38E3"/>
    <w:rsid w:val="001D3938"/>
    <w:rsid w:val="001F1C8A"/>
    <w:rsid w:val="001F4A46"/>
    <w:rsid w:val="001F5DED"/>
    <w:rsid w:val="00202548"/>
    <w:rsid w:val="00211B7B"/>
    <w:rsid w:val="00212D93"/>
    <w:rsid w:val="002202EF"/>
    <w:rsid w:val="00243748"/>
    <w:rsid w:val="002474AB"/>
    <w:rsid w:val="00257C27"/>
    <w:rsid w:val="002623AF"/>
    <w:rsid w:val="00276305"/>
    <w:rsid w:val="00293A52"/>
    <w:rsid w:val="002A2FFA"/>
    <w:rsid w:val="002A688F"/>
    <w:rsid w:val="002B41C3"/>
    <w:rsid w:val="003021B1"/>
    <w:rsid w:val="00305963"/>
    <w:rsid w:val="0031252D"/>
    <w:rsid w:val="00314968"/>
    <w:rsid w:val="00320AA6"/>
    <w:rsid w:val="00333CD0"/>
    <w:rsid w:val="00336465"/>
    <w:rsid w:val="00340FB5"/>
    <w:rsid w:val="00347AF9"/>
    <w:rsid w:val="00347E31"/>
    <w:rsid w:val="00354FEB"/>
    <w:rsid w:val="00360A8B"/>
    <w:rsid w:val="00361904"/>
    <w:rsid w:val="00367120"/>
    <w:rsid w:val="00372926"/>
    <w:rsid w:val="00373E8D"/>
    <w:rsid w:val="00385CC2"/>
    <w:rsid w:val="003A06B1"/>
    <w:rsid w:val="003C0E8F"/>
    <w:rsid w:val="003C396C"/>
    <w:rsid w:val="003C6C48"/>
    <w:rsid w:val="003D0408"/>
    <w:rsid w:val="003D330A"/>
    <w:rsid w:val="003E11D4"/>
    <w:rsid w:val="003E6B8F"/>
    <w:rsid w:val="004004C1"/>
    <w:rsid w:val="004030FA"/>
    <w:rsid w:val="00404674"/>
    <w:rsid w:val="00407AC8"/>
    <w:rsid w:val="004257F0"/>
    <w:rsid w:val="004429ED"/>
    <w:rsid w:val="0045635D"/>
    <w:rsid w:val="00462ECC"/>
    <w:rsid w:val="00474DD6"/>
    <w:rsid w:val="004805AB"/>
    <w:rsid w:val="00482E78"/>
    <w:rsid w:val="00486EF8"/>
    <w:rsid w:val="00497126"/>
    <w:rsid w:val="004B2C79"/>
    <w:rsid w:val="004B4DEA"/>
    <w:rsid w:val="004C23D0"/>
    <w:rsid w:val="004D7721"/>
    <w:rsid w:val="004E458A"/>
    <w:rsid w:val="004F1AE1"/>
    <w:rsid w:val="004F6B0E"/>
    <w:rsid w:val="00515A4A"/>
    <w:rsid w:val="00520216"/>
    <w:rsid w:val="00524DB7"/>
    <w:rsid w:val="005375A5"/>
    <w:rsid w:val="005549F6"/>
    <w:rsid w:val="00570FCB"/>
    <w:rsid w:val="00574399"/>
    <w:rsid w:val="00576F8A"/>
    <w:rsid w:val="005A70EC"/>
    <w:rsid w:val="005B1BDC"/>
    <w:rsid w:val="005F23F9"/>
    <w:rsid w:val="005F589C"/>
    <w:rsid w:val="00616F91"/>
    <w:rsid w:val="0062185C"/>
    <w:rsid w:val="006418B8"/>
    <w:rsid w:val="006439AF"/>
    <w:rsid w:val="006439E3"/>
    <w:rsid w:val="00657CD8"/>
    <w:rsid w:val="0066067E"/>
    <w:rsid w:val="00664ACD"/>
    <w:rsid w:val="00666773"/>
    <w:rsid w:val="006705DD"/>
    <w:rsid w:val="0067246D"/>
    <w:rsid w:val="00680000"/>
    <w:rsid w:val="0068157D"/>
    <w:rsid w:val="00682FEF"/>
    <w:rsid w:val="006979F0"/>
    <w:rsid w:val="006A4CF8"/>
    <w:rsid w:val="006A79EF"/>
    <w:rsid w:val="006D52A9"/>
    <w:rsid w:val="006E6746"/>
    <w:rsid w:val="006F28CC"/>
    <w:rsid w:val="00715F20"/>
    <w:rsid w:val="00727540"/>
    <w:rsid w:val="007302AB"/>
    <w:rsid w:val="00730845"/>
    <w:rsid w:val="00733B81"/>
    <w:rsid w:val="0073401C"/>
    <w:rsid w:val="00741F38"/>
    <w:rsid w:val="00745D39"/>
    <w:rsid w:val="0075314A"/>
    <w:rsid w:val="00753C41"/>
    <w:rsid w:val="00753CD8"/>
    <w:rsid w:val="00765210"/>
    <w:rsid w:val="00767321"/>
    <w:rsid w:val="007749B6"/>
    <w:rsid w:val="0078344C"/>
    <w:rsid w:val="007946A9"/>
    <w:rsid w:val="007C4FA7"/>
    <w:rsid w:val="007C6921"/>
    <w:rsid w:val="007D07EE"/>
    <w:rsid w:val="007E0193"/>
    <w:rsid w:val="007E0616"/>
    <w:rsid w:val="007E71D2"/>
    <w:rsid w:val="007F4377"/>
    <w:rsid w:val="007F7A4B"/>
    <w:rsid w:val="00813BC9"/>
    <w:rsid w:val="00815738"/>
    <w:rsid w:val="008158D2"/>
    <w:rsid w:val="008169C4"/>
    <w:rsid w:val="008239A2"/>
    <w:rsid w:val="00823DF4"/>
    <w:rsid w:val="0082486D"/>
    <w:rsid w:val="00826731"/>
    <w:rsid w:val="0083069D"/>
    <w:rsid w:val="00842973"/>
    <w:rsid w:val="0084636E"/>
    <w:rsid w:val="00847082"/>
    <w:rsid w:val="0084722C"/>
    <w:rsid w:val="00852376"/>
    <w:rsid w:val="00852DDF"/>
    <w:rsid w:val="008726FB"/>
    <w:rsid w:val="008735E0"/>
    <w:rsid w:val="0087502C"/>
    <w:rsid w:val="00891545"/>
    <w:rsid w:val="00894F82"/>
    <w:rsid w:val="00895D45"/>
    <w:rsid w:val="008A30CD"/>
    <w:rsid w:val="008A52A4"/>
    <w:rsid w:val="008B00F1"/>
    <w:rsid w:val="008B1564"/>
    <w:rsid w:val="008C0CB3"/>
    <w:rsid w:val="008D3FE3"/>
    <w:rsid w:val="008E46F2"/>
    <w:rsid w:val="00902C3B"/>
    <w:rsid w:val="009205DE"/>
    <w:rsid w:val="00922CAB"/>
    <w:rsid w:val="00931458"/>
    <w:rsid w:val="00934125"/>
    <w:rsid w:val="0093534E"/>
    <w:rsid w:val="00940ADA"/>
    <w:rsid w:val="009419D6"/>
    <w:rsid w:val="0094738B"/>
    <w:rsid w:val="009546B5"/>
    <w:rsid w:val="0096782D"/>
    <w:rsid w:val="00993192"/>
    <w:rsid w:val="009938E2"/>
    <w:rsid w:val="00996D0B"/>
    <w:rsid w:val="009A76C7"/>
    <w:rsid w:val="009C5554"/>
    <w:rsid w:val="009F2CDF"/>
    <w:rsid w:val="009F3679"/>
    <w:rsid w:val="009F71AA"/>
    <w:rsid w:val="00A004B7"/>
    <w:rsid w:val="00A0109C"/>
    <w:rsid w:val="00A032E4"/>
    <w:rsid w:val="00A112B2"/>
    <w:rsid w:val="00A12A8C"/>
    <w:rsid w:val="00A2565D"/>
    <w:rsid w:val="00A41892"/>
    <w:rsid w:val="00A43B76"/>
    <w:rsid w:val="00A55764"/>
    <w:rsid w:val="00A67267"/>
    <w:rsid w:val="00A67EA2"/>
    <w:rsid w:val="00A7074C"/>
    <w:rsid w:val="00A86552"/>
    <w:rsid w:val="00A93885"/>
    <w:rsid w:val="00AB41EF"/>
    <w:rsid w:val="00AC001D"/>
    <w:rsid w:val="00AE45F0"/>
    <w:rsid w:val="00AE6AF9"/>
    <w:rsid w:val="00AE6BEA"/>
    <w:rsid w:val="00AF1B56"/>
    <w:rsid w:val="00B067DB"/>
    <w:rsid w:val="00B12A46"/>
    <w:rsid w:val="00B12B55"/>
    <w:rsid w:val="00B20C80"/>
    <w:rsid w:val="00B42BF4"/>
    <w:rsid w:val="00B47480"/>
    <w:rsid w:val="00B6353C"/>
    <w:rsid w:val="00B677E6"/>
    <w:rsid w:val="00B715C2"/>
    <w:rsid w:val="00B906F5"/>
    <w:rsid w:val="00B9587B"/>
    <w:rsid w:val="00BC117D"/>
    <w:rsid w:val="00BD4556"/>
    <w:rsid w:val="00BD58A1"/>
    <w:rsid w:val="00BD66E7"/>
    <w:rsid w:val="00BE2FE8"/>
    <w:rsid w:val="00BF26E3"/>
    <w:rsid w:val="00C22C0B"/>
    <w:rsid w:val="00C4123A"/>
    <w:rsid w:val="00C41280"/>
    <w:rsid w:val="00C46491"/>
    <w:rsid w:val="00C516D0"/>
    <w:rsid w:val="00C67065"/>
    <w:rsid w:val="00C7364A"/>
    <w:rsid w:val="00C73C43"/>
    <w:rsid w:val="00C97BA2"/>
    <w:rsid w:val="00CC129A"/>
    <w:rsid w:val="00CC3402"/>
    <w:rsid w:val="00CC4063"/>
    <w:rsid w:val="00CD6673"/>
    <w:rsid w:val="00D139B6"/>
    <w:rsid w:val="00D51ED3"/>
    <w:rsid w:val="00D65003"/>
    <w:rsid w:val="00D661F2"/>
    <w:rsid w:val="00D679F5"/>
    <w:rsid w:val="00D8216C"/>
    <w:rsid w:val="00D94697"/>
    <w:rsid w:val="00DA39AF"/>
    <w:rsid w:val="00DB0CE3"/>
    <w:rsid w:val="00DC2B92"/>
    <w:rsid w:val="00DD2E50"/>
    <w:rsid w:val="00DE2F65"/>
    <w:rsid w:val="00E0655D"/>
    <w:rsid w:val="00E32C0B"/>
    <w:rsid w:val="00E4356C"/>
    <w:rsid w:val="00E4443C"/>
    <w:rsid w:val="00E61BBF"/>
    <w:rsid w:val="00E70853"/>
    <w:rsid w:val="00E72893"/>
    <w:rsid w:val="00E81384"/>
    <w:rsid w:val="00E81983"/>
    <w:rsid w:val="00E87832"/>
    <w:rsid w:val="00EA4B6A"/>
    <w:rsid w:val="00EA4D06"/>
    <w:rsid w:val="00EB7174"/>
    <w:rsid w:val="00ED0102"/>
    <w:rsid w:val="00ED0DBF"/>
    <w:rsid w:val="00ED4D41"/>
    <w:rsid w:val="00ED524F"/>
    <w:rsid w:val="00ED7105"/>
    <w:rsid w:val="00EE627B"/>
    <w:rsid w:val="00EE7D46"/>
    <w:rsid w:val="00EF1658"/>
    <w:rsid w:val="00F00375"/>
    <w:rsid w:val="00F0696A"/>
    <w:rsid w:val="00F161E1"/>
    <w:rsid w:val="00F210C4"/>
    <w:rsid w:val="00F3130E"/>
    <w:rsid w:val="00F327F5"/>
    <w:rsid w:val="00F544AC"/>
    <w:rsid w:val="00F635E4"/>
    <w:rsid w:val="00F761C0"/>
    <w:rsid w:val="00F8374C"/>
    <w:rsid w:val="00F939FB"/>
    <w:rsid w:val="00FA0DD7"/>
    <w:rsid w:val="00FA5DCD"/>
    <w:rsid w:val="00FA7A89"/>
    <w:rsid w:val="00FB1982"/>
    <w:rsid w:val="00FD5FC7"/>
    <w:rsid w:val="00FD63B2"/>
    <w:rsid w:val="00FF2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5550EBCE"/>
  <w15:chartTrackingRefBased/>
  <w15:docId w15:val="{4E1FBBC5-9827-484E-BCA5-D06CE0A021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de-AT" w:eastAsia="de-AT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Standard">
    <w:name w:val="Normal"/>
    <w:qFormat/>
    <w:rPr>
      <w:sz w:val="24"/>
      <w:lang w:val="de-DE" w:eastAsia="de-DE"/>
    </w:rPr>
  </w:style>
  <w:style w:type="paragraph" w:styleId="berschrift1">
    <w:name w:val="heading 1"/>
    <w:basedOn w:val="Standard"/>
    <w:next w:val="Standard"/>
    <w:qFormat/>
    <w:pPr>
      <w:keepNext/>
      <w:outlineLvl w:val="0"/>
    </w:pPr>
    <w:rPr>
      <w:b/>
      <w:sz w:val="26"/>
    </w:rPr>
  </w:style>
  <w:style w:type="paragraph" w:styleId="berschrift2">
    <w:name w:val="heading 2"/>
    <w:basedOn w:val="Standard"/>
    <w:next w:val="Standard"/>
    <w:qFormat/>
    <w:pPr>
      <w:keepNext/>
      <w:jc w:val="both"/>
      <w:outlineLvl w:val="1"/>
    </w:pPr>
    <w:rPr>
      <w:b/>
      <w:sz w:val="26"/>
    </w:rPr>
  </w:style>
  <w:style w:type="paragraph" w:styleId="berschrift3">
    <w:name w:val="heading 3"/>
    <w:basedOn w:val="Standard"/>
    <w:next w:val="Standard"/>
    <w:qFormat/>
    <w:pPr>
      <w:keepNext/>
      <w:outlineLvl w:val="2"/>
    </w:pPr>
    <w:rPr>
      <w:b/>
    </w:rPr>
  </w:style>
  <w:style w:type="character" w:default="1" w:styleId="Absatz-Standardschriftart">
    <w:name w:val="Default Paragraph Font"/>
    <w:semiHidden/>
  </w:style>
  <w:style w:type="table" w:default="1" w:styleId="NormaleTabelle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semiHidden/>
  </w:style>
  <w:style w:type="paragraph" w:styleId="Kopfzeile">
    <w:name w:val="header"/>
    <w:basedOn w:val="Standard"/>
    <w:link w:val="KopfzeileZchn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pPr>
      <w:tabs>
        <w:tab w:val="center" w:pos="4536"/>
        <w:tab w:val="right" w:pos="9072"/>
      </w:tabs>
    </w:pPr>
  </w:style>
  <w:style w:type="character" w:styleId="Hyperlink">
    <w:name w:val="Hyperlink"/>
    <w:rPr>
      <w:color w:val="0000FF"/>
      <w:u w:val="single"/>
    </w:rPr>
  </w:style>
  <w:style w:type="character" w:styleId="BesuchterHyperlink">
    <w:name w:val="BesuchterHyperlink"/>
    <w:rPr>
      <w:color w:val="800080"/>
      <w:u w:val="single"/>
    </w:rPr>
  </w:style>
  <w:style w:type="paragraph" w:styleId="Textkrper">
    <w:name w:val="Body Text"/>
    <w:basedOn w:val="Standard"/>
    <w:link w:val="TextkrperZchn"/>
    <w:pPr>
      <w:jc w:val="both"/>
    </w:pPr>
    <w:rPr>
      <w:sz w:val="26"/>
    </w:rPr>
  </w:style>
  <w:style w:type="paragraph" w:styleId="Sprechblasentext">
    <w:name w:val="Balloon Text"/>
    <w:basedOn w:val="Standard"/>
    <w:semiHidden/>
    <w:rsid w:val="00B20C80"/>
    <w:rPr>
      <w:rFonts w:ascii="Tahoma" w:hAnsi="Tahoma" w:cs="Tahoma"/>
      <w:sz w:val="16"/>
      <w:szCs w:val="16"/>
    </w:rPr>
  </w:style>
  <w:style w:type="paragraph" w:customStyle="1" w:styleId="Betreff">
    <w:name w:val="Betreff"/>
    <w:basedOn w:val="berschrift1"/>
    <w:rsid w:val="00934125"/>
    <w:pPr>
      <w:spacing w:before="480" w:after="240"/>
    </w:pPr>
    <w:rPr>
      <w:bCs/>
      <w:sz w:val="24"/>
    </w:rPr>
  </w:style>
  <w:style w:type="paragraph" w:styleId="Datum">
    <w:name w:val="Date"/>
    <w:basedOn w:val="Standard"/>
    <w:next w:val="Standard"/>
    <w:link w:val="DatumZchn"/>
    <w:rsid w:val="00934125"/>
    <w:pPr>
      <w:jc w:val="right"/>
    </w:pPr>
  </w:style>
  <w:style w:type="character" w:customStyle="1" w:styleId="DatumZchn">
    <w:name w:val="Datum Zchn"/>
    <w:link w:val="Datum"/>
    <w:rsid w:val="00934125"/>
    <w:rPr>
      <w:sz w:val="24"/>
      <w:lang w:val="de-DE" w:eastAsia="de-DE"/>
    </w:rPr>
  </w:style>
  <w:style w:type="paragraph" w:customStyle="1" w:styleId="Brieftext">
    <w:name w:val="Brieftext"/>
    <w:basedOn w:val="Standard"/>
    <w:rsid w:val="00934125"/>
    <w:pPr>
      <w:spacing w:before="240"/>
    </w:pPr>
    <w:rPr>
      <w:sz w:val="26"/>
    </w:rPr>
  </w:style>
  <w:style w:type="paragraph" w:styleId="Gruformel">
    <w:name w:val="Closing"/>
    <w:basedOn w:val="Standard"/>
    <w:link w:val="GruformelZchn"/>
    <w:rsid w:val="00934125"/>
  </w:style>
  <w:style w:type="character" w:customStyle="1" w:styleId="GruformelZchn">
    <w:name w:val="Grußformel Zchn"/>
    <w:link w:val="Gruformel"/>
    <w:rsid w:val="00934125"/>
    <w:rPr>
      <w:sz w:val="24"/>
      <w:lang w:val="de-DE" w:eastAsia="de-DE"/>
    </w:rPr>
  </w:style>
  <w:style w:type="paragraph" w:styleId="Aufzhlungszeichen2">
    <w:name w:val="List Bullet 2"/>
    <w:basedOn w:val="Standard"/>
    <w:rsid w:val="00934125"/>
    <w:pPr>
      <w:numPr>
        <w:numId w:val="1"/>
      </w:numPr>
      <w:spacing w:before="240"/>
    </w:pPr>
  </w:style>
  <w:style w:type="paragraph" w:styleId="Listenabsatz">
    <w:name w:val="List Paragraph"/>
    <w:basedOn w:val="Standard"/>
    <w:uiPriority w:val="34"/>
    <w:qFormat/>
    <w:rsid w:val="00F8374C"/>
    <w:pPr>
      <w:widowControl w:val="0"/>
      <w:autoSpaceDE w:val="0"/>
      <w:autoSpaceDN w:val="0"/>
      <w:adjustRightInd w:val="0"/>
      <w:ind w:left="743" w:hanging="225"/>
    </w:pPr>
    <w:rPr>
      <w:rFonts w:ascii="Arial" w:hAnsi="Arial" w:cs="Arial"/>
      <w:szCs w:val="24"/>
      <w:lang w:val="de-AT" w:eastAsia="de-AT"/>
    </w:rPr>
  </w:style>
  <w:style w:type="character" w:styleId="Hervorhebung">
    <w:name w:val="Emphasis"/>
    <w:qFormat/>
    <w:rsid w:val="007C4FA7"/>
    <w:rPr>
      <w:i/>
      <w:iCs/>
    </w:rPr>
  </w:style>
  <w:style w:type="character" w:styleId="Fett">
    <w:name w:val="Strong"/>
    <w:qFormat/>
    <w:rsid w:val="007C4FA7"/>
    <w:rPr>
      <w:b/>
      <w:bCs/>
    </w:rPr>
  </w:style>
  <w:style w:type="character" w:customStyle="1" w:styleId="TextkrperZchn">
    <w:name w:val="Textkörper Zchn"/>
    <w:link w:val="Textkrper"/>
    <w:rsid w:val="00372926"/>
    <w:rPr>
      <w:sz w:val="26"/>
      <w:lang w:val="de-DE" w:eastAsia="de-DE"/>
    </w:rPr>
  </w:style>
  <w:style w:type="paragraph" w:styleId="StandardWeb">
    <w:name w:val="Normal (Web)"/>
    <w:basedOn w:val="Standard"/>
    <w:uiPriority w:val="99"/>
    <w:unhideWhenUsed/>
    <w:rsid w:val="000C7BB9"/>
    <w:pPr>
      <w:spacing w:before="100" w:beforeAutospacing="1" w:after="100" w:afterAutospacing="1"/>
    </w:pPr>
    <w:rPr>
      <w:szCs w:val="24"/>
      <w:lang w:val="de-AT" w:eastAsia="de-AT"/>
    </w:rPr>
  </w:style>
  <w:style w:type="character" w:customStyle="1" w:styleId="KeinLeerraumZchn">
    <w:name w:val="Kein Leerraum Zchn"/>
    <w:link w:val="KeinLeerraum"/>
    <w:uiPriority w:val="1"/>
    <w:locked/>
    <w:rsid w:val="000C7BB9"/>
  </w:style>
  <w:style w:type="paragraph" w:styleId="KeinLeerraum">
    <w:name w:val="No Spacing"/>
    <w:link w:val="KeinLeerraumZchn"/>
    <w:uiPriority w:val="1"/>
    <w:qFormat/>
    <w:rsid w:val="000C7BB9"/>
  </w:style>
  <w:style w:type="table" w:styleId="Tabellenraster">
    <w:name w:val="Table Grid"/>
    <w:basedOn w:val="NormaleTabelle"/>
    <w:uiPriority w:val="59"/>
    <w:rsid w:val="000C7BB9"/>
    <w:rPr>
      <w:rFonts w:ascii="Arial" w:eastAsia="Calibri" w:hAnsi="Arial"/>
      <w:sz w:val="36"/>
      <w:szCs w:val="36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KopfzeileZchn">
    <w:name w:val="Kopfzeile Zchn"/>
    <w:link w:val="Kopfzeile"/>
    <w:rsid w:val="00FA7A89"/>
    <w:rPr>
      <w:sz w:val="24"/>
      <w:lang w:val="de-DE"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382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6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0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kumente%20und%20Einstellungen\L_alwe\Lokale%20Einstellungen\Temporary%20Internet%20Files\Content.IE5\0F0U9881\logo-lbs-fk-brief%5b2%5d.dot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9689DE-D5E6-429F-98DA-214C4A8E72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logo-lbs-fk-brief[2].dot</Template>
  <TotalTime>0</TotalTime>
  <Pages>29</Pages>
  <Words>532</Words>
  <Characters>3353</Characters>
  <Application>Microsoft Office Word</Application>
  <DocSecurity>0</DocSecurity>
  <Lines>27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Text</vt:lpstr>
    </vt:vector>
  </TitlesOfParts>
  <Company>Amt der Vlbg. LReg.</Company>
  <LinksUpToDate>false</LinksUpToDate>
  <CharactersWithSpaces>3878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Text</dc:title>
  <dc:subject/>
  <dc:creator>L_ALWE</dc:creator>
  <cp:keywords/>
  <cp:lastModifiedBy>Stefan Fritsch</cp:lastModifiedBy>
  <cp:revision>2</cp:revision>
  <cp:lastPrinted>2022-09-21T05:42:00Z</cp:lastPrinted>
  <dcterms:created xsi:type="dcterms:W3CDTF">2024-09-30T13:26:00Z</dcterms:created>
  <dcterms:modified xsi:type="dcterms:W3CDTF">2024-09-30T13:26:00Z</dcterms:modified>
</cp:coreProperties>
</file>